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customXml/itemProps8.xml" ContentType="application/vnd.openxmlformats-officedocument.customXmlProperties+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45F25E6" w14:textId="5C0EEB36" w:rsidR="00602AD2" w:rsidRDefault="2C171189" w:rsidP="00602AD2">
      <w:pPr>
        <w:ind w:left="-1800"/>
      </w:pPr>
      <w:r>
        <w:t>\</w:t>
      </w:r>
    </w:p>
    <w:p w14:paraId="0C38860F" w14:textId="77777777" w:rsidR="00891588" w:rsidRDefault="00891588" w:rsidP="00602AD2">
      <w:pPr>
        <w:ind w:left="-1800"/>
      </w:pPr>
    </w:p>
    <w:p w14:paraId="745F25E7" w14:textId="7A48ADCD" w:rsidR="00AB07ED" w:rsidRDefault="00AB07ED" w:rsidP="00602AD2">
      <w:pPr>
        <w:ind w:left="-1800"/>
      </w:pPr>
    </w:p>
    <w:p w14:paraId="745F25E8" w14:textId="77777777" w:rsidR="00AB07ED" w:rsidRDefault="00AB07ED" w:rsidP="00602AD2">
      <w:pPr>
        <w:ind w:left="-1800"/>
      </w:pPr>
    </w:p>
    <w:p w14:paraId="745F25E9" w14:textId="62AABF13" w:rsidR="00AB07ED" w:rsidRDefault="00AB07ED" w:rsidP="00602AD2">
      <w:pPr>
        <w:ind w:left="-1800"/>
      </w:pPr>
    </w:p>
    <w:p w14:paraId="745F25EA" w14:textId="60BEEDC5" w:rsidR="00AB07ED" w:rsidRDefault="00AB07ED" w:rsidP="00602AD2">
      <w:pPr>
        <w:ind w:left="-1800"/>
      </w:pPr>
    </w:p>
    <w:p w14:paraId="745F25EB" w14:textId="77777777" w:rsidR="00AB07ED" w:rsidRDefault="00AB07ED" w:rsidP="00602AD2">
      <w:pPr>
        <w:ind w:left="-1800"/>
      </w:pPr>
    </w:p>
    <w:p w14:paraId="745F25EC" w14:textId="0AC1A223" w:rsidR="00AB07ED" w:rsidRDefault="00AB07ED" w:rsidP="00602AD2">
      <w:pPr>
        <w:ind w:left="-1800"/>
      </w:pPr>
    </w:p>
    <w:p w14:paraId="745F25ED" w14:textId="73AF3E20" w:rsidR="00602AD2" w:rsidRDefault="00875811" w:rsidP="00602AD2">
      <w:pPr>
        <w:ind w:left="-1800"/>
      </w:pPr>
      <w:r>
        <w:rPr>
          <w:noProof/>
        </w:rPr>
        <w:drawing>
          <wp:inline distT="0" distB="0" distL="0" distR="0" wp14:anchorId="24EF43E5" wp14:editId="789B7BD4">
            <wp:extent cx="8134306" cy="2156346"/>
            <wp:effectExtent l="0" t="0" r="635" b="0"/>
            <wp:docPr id="211666504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1">
                      <a:extLst>
                        <a:ext uri="{28A0092B-C50C-407E-A947-70E740481C1C}">
                          <a14:useLocalDpi xmlns:a14="http://schemas.microsoft.com/office/drawing/2010/main" val="0"/>
                        </a:ext>
                      </a:extLst>
                    </a:blip>
                    <a:stretch>
                      <a:fillRect/>
                    </a:stretch>
                  </pic:blipFill>
                  <pic:spPr>
                    <a:xfrm>
                      <a:off x="0" y="0"/>
                      <a:ext cx="8134306" cy="2156346"/>
                    </a:xfrm>
                    <a:prstGeom prst="rect">
                      <a:avLst/>
                    </a:prstGeom>
                  </pic:spPr>
                </pic:pic>
              </a:graphicData>
            </a:graphic>
          </wp:inline>
        </w:drawing>
      </w:r>
    </w:p>
    <w:p w14:paraId="745F25EE" w14:textId="0C078A61" w:rsidR="00035C84" w:rsidRDefault="00035C84" w:rsidP="006C36C3">
      <w:pPr>
        <w:ind w:left="0"/>
      </w:pPr>
    </w:p>
    <w:p w14:paraId="745F25EF" w14:textId="7EFCF05D" w:rsidR="005B410D" w:rsidRPr="009239C9" w:rsidRDefault="006254D4" w:rsidP="2C171189">
      <w:pPr>
        <w:pStyle w:val="StyleCourseTitleBody36ptRight-05"/>
        <w:rPr>
          <w:sz w:val="56"/>
          <w:szCs w:val="56"/>
        </w:rPr>
      </w:pPr>
      <w:sdt>
        <w:sdtPr>
          <w:rPr>
            <w:rFonts w:ascii="Calibri" w:hAnsi="Calibri" w:cs="Calibri"/>
            <w:color w:val="00727A"/>
            <w:sz w:val="56"/>
          </w:rPr>
          <w:alias w:val="Title"/>
          <w:tag w:val="Title"/>
          <w:id w:val="16124546"/>
          <w:lock w:val="sdtLocked"/>
          <w:placeholder>
            <w:docPart w:val="940D4BCD6C114A889F6CCE2E25073EFD"/>
          </w:placeholder>
          <w:dataBinding w:prefixMappings="xmlns:ns0='http://purl.org/dc/elements/1.1/' xmlns:ns1='http://schemas.openxmlformats.org/package/2006/metadata/core-properties' " w:xpath="/ns1:coreProperties[1]/ns0:title[1]" w:storeItemID="{6C3C8BC8-F283-45AE-878A-BAB7291924A1}"/>
          <w:text/>
        </w:sdtPr>
        <w:sdtContent>
          <w:r w:rsidR="00BB705C">
            <w:rPr>
              <w:rFonts w:ascii="Calibri" w:hAnsi="Calibri" w:cs="Calibri"/>
              <w:color w:val="00727A"/>
              <w:sz w:val="56"/>
            </w:rPr>
            <w:t xml:space="preserve">Lab </w:t>
          </w:r>
          <w:r w:rsidR="00307EF0">
            <w:rPr>
              <w:rFonts w:ascii="Calibri" w:hAnsi="Calibri" w:cs="Calibri"/>
              <w:color w:val="00727A"/>
              <w:sz w:val="56"/>
            </w:rPr>
            <w:t>2</w:t>
          </w:r>
          <w:r w:rsidR="00BB705C">
            <w:rPr>
              <w:rFonts w:ascii="Calibri" w:hAnsi="Calibri" w:cs="Calibri"/>
              <w:color w:val="00727A"/>
              <w:sz w:val="56"/>
            </w:rPr>
            <w:t xml:space="preserve">: </w:t>
          </w:r>
          <w:r w:rsidR="00307EF0">
            <w:rPr>
              <w:rFonts w:ascii="Calibri" w:hAnsi="Calibri" w:cs="Calibri"/>
              <w:color w:val="00727A"/>
              <w:sz w:val="56"/>
            </w:rPr>
            <w:t>Writing a Logic App</w:t>
          </w:r>
        </w:sdtContent>
      </w:sdt>
    </w:p>
    <w:p w14:paraId="745F25F0" w14:textId="77777777" w:rsidR="005B410D" w:rsidRDefault="005B410D" w:rsidP="00DE345A"/>
    <w:p w14:paraId="745F25F1" w14:textId="196B809E" w:rsidR="00264F04" w:rsidRPr="0057713E" w:rsidRDefault="006254D4" w:rsidP="2C171189">
      <w:pPr>
        <w:pStyle w:val="ModuleTitle"/>
        <w:rPr>
          <w:rFonts w:asciiTheme="minorHAnsi" w:hAnsiTheme="minorHAnsi"/>
          <w:color w:val="00727A"/>
          <w:sz w:val="44"/>
          <w:szCs w:val="44"/>
        </w:rPr>
      </w:pPr>
      <w:sdt>
        <w:sdtPr>
          <w:rPr>
            <w:rFonts w:asciiTheme="minorHAnsi" w:hAnsiTheme="minorHAnsi"/>
            <w:color w:val="00727A" w:themeColor="accent4" w:themeTint="E6"/>
            <w:sz w:val="44"/>
            <w:szCs w:val="44"/>
          </w:rPr>
          <w:alias w:val="Subject"/>
          <w:tag w:val="Subject"/>
          <w:id w:val="16124547"/>
          <w:lock w:val="sdtLocked"/>
          <w:placeholder>
            <w:docPart w:val="61E65F0E721041E1B5533A668BD864E7"/>
          </w:placeholder>
          <w:dataBinding w:prefixMappings="xmlns:ns0='http://purl.org/dc/elements/1.1/' xmlns:ns1='http://schemas.openxmlformats.org/package/2006/metadata/core-properties' " w:xpath="/ns1:coreProperties[1]/ns0:subject[1]" w:storeItemID="{6C3C8BC8-F283-45AE-878A-BAB7291924A1}"/>
          <w:text/>
        </w:sdtPr>
        <w:sdtContent>
          <w:r w:rsidR="00D07D29" w:rsidRPr="0057713E">
            <w:rPr>
              <w:rFonts w:asciiTheme="minorHAnsi" w:hAnsiTheme="minorHAnsi"/>
              <w:color w:val="00727A" w:themeColor="accent4" w:themeTint="E6"/>
              <w:sz w:val="44"/>
              <w:szCs w:val="44"/>
            </w:rPr>
            <w:t xml:space="preserve">Hands-on </w:t>
          </w:r>
          <w:r w:rsidR="001E564D" w:rsidRPr="0057713E">
            <w:rPr>
              <w:rFonts w:asciiTheme="minorHAnsi" w:hAnsiTheme="minorHAnsi"/>
              <w:color w:val="00727A" w:themeColor="accent4" w:themeTint="E6"/>
              <w:sz w:val="44"/>
              <w:szCs w:val="44"/>
            </w:rPr>
            <w:t>Lab</w:t>
          </w:r>
        </w:sdtContent>
      </w:sdt>
    </w:p>
    <w:p w14:paraId="745F25F2" w14:textId="05DBDA63" w:rsidR="00D63861" w:rsidRDefault="00E979F1" w:rsidP="00D63861">
      <w:pPr>
        <w:ind w:left="0"/>
      </w:pPr>
      <w:r>
        <w:rPr>
          <w:noProof/>
        </w:rPr>
        <mc:AlternateContent>
          <mc:Choice Requires="wps">
            <w:drawing>
              <wp:anchor distT="0" distB="0" distL="114300" distR="114300" simplePos="0" relativeHeight="251658240" behindDoc="0" locked="0" layoutInCell="1" allowOverlap="1" wp14:anchorId="745F26A7" wp14:editId="46A6BE35">
                <wp:simplePos x="0" y="0"/>
                <wp:positionH relativeFrom="margin">
                  <wp:posOffset>-45720</wp:posOffset>
                </wp:positionH>
                <wp:positionV relativeFrom="topMargin">
                  <wp:posOffset>8963025</wp:posOffset>
                </wp:positionV>
                <wp:extent cx="5943600" cy="455295"/>
                <wp:effectExtent l="1905" t="0" r="0" b="1905"/>
                <wp:wrapNone/>
                <wp:docPr id="1"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4552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45F26C5" w14:textId="77777777" w:rsidR="002577FB" w:rsidRDefault="002577FB" w:rsidP="00F4306B">
                            <w:pPr>
                              <w:tabs>
                                <w:tab w:val="right" w:pos="9360"/>
                              </w:tabs>
                              <w:ind w:left="0"/>
                            </w:pPr>
                            <w:r>
                              <w:tab/>
                            </w:r>
                            <w:r>
                              <w:tab/>
                            </w:r>
                          </w:p>
                          <w:p w14:paraId="745F26C6" w14:textId="77777777" w:rsidR="002577FB" w:rsidRPr="00790D33" w:rsidRDefault="006254D4" w:rsidP="00F20679">
                            <w:pPr>
                              <w:pStyle w:val="NoteText"/>
                              <w:tabs>
                                <w:tab w:val="right" w:pos="9180"/>
                              </w:tabs>
                              <w:jc w:val="right"/>
                              <w:rPr>
                                <w:sz w:val="16"/>
                                <w:szCs w:val="16"/>
                              </w:rPr>
                            </w:pPr>
                            <w:sdt>
                              <w:sdtPr>
                                <w:rPr>
                                  <w:sz w:val="16"/>
                                  <w:szCs w:val="16"/>
                                </w:rPr>
                                <w:alias w:val="Publish Date"/>
                                <w:tag w:val="Publish Date"/>
                                <w:id w:val="243843259"/>
                              </w:sdtPr>
                              <w:sdtContent>
                                <w:r w:rsidR="002577FB" w:rsidRPr="00790D33">
                                  <w:rPr>
                                    <w:sz w:val="16"/>
                                    <w:szCs w:val="16"/>
                                  </w:rPr>
                                  <w:t xml:space="preserve">Released:  </w:t>
                                </w:r>
                                <w:sdt>
                                  <w:sdtPr>
                                    <w:rPr>
                                      <w:sz w:val="16"/>
                                      <w:szCs w:val="16"/>
                                    </w:rPr>
                                    <w:id w:val="64846145"/>
                                    <w:showingPlcHdr/>
                                    <w:dataBinding w:prefixMappings="xmlns:ns0='http://schemas.microsoft.com/office/2006/coverPageProps' " w:xpath="/ns0:CoverPageProperties[1]/ns0:PublishDate[1]" w:storeItemID="{55AF091B-3C7A-41E3-B477-F2FDAA23CFDA}"/>
                                    <w:date w:fullDate="2007-01-05T00:00:00Z">
                                      <w:dateFormat w:val="d MMMM yyyy"/>
                                      <w:lid w:val="en-US"/>
                                      <w:storeMappedDataAs w:val="dateTime"/>
                                      <w:calendar w:val="gregorian"/>
                                    </w:date>
                                  </w:sdtPr>
                                  <w:sdtContent>
                                    <w:r w:rsidR="002577FB">
                                      <w:rPr>
                                        <w:sz w:val="16"/>
                                        <w:szCs w:val="16"/>
                                      </w:rPr>
                                      <w:t xml:space="preserve">     </w:t>
                                    </w:r>
                                  </w:sdtContent>
                                </w:sdt>
                              </w:sdtContent>
                            </w:sdt>
                          </w:p>
                        </w:txbxContent>
                      </wps:txbx>
                      <wps:bodyPr rot="0" vert="horz" wrap="square" lIns="0" tIns="0" rIns="0" bIns="0" anchor="b" anchorCtr="0" upright="1">
                        <a:noAutofit/>
                      </wps:bodyPr>
                    </wps:wsp>
                  </a:graphicData>
                </a:graphic>
                <wp14:sizeRelH relativeFrom="page">
                  <wp14:pctWidth>0</wp14:pctWidth>
                </wp14:sizeRelH>
                <wp14:sizeRelV relativeFrom="page">
                  <wp14:pctHeight>0</wp14:pctHeight>
                </wp14:sizeRelV>
              </wp:anchor>
            </w:drawing>
          </mc:Choice>
          <mc:Fallback>
            <w:pict>
              <v:shapetype w14:anchorId="745F26A7" id="_x0000_t202" coordsize="21600,21600" o:spt="202" path="m,l,21600r21600,l21600,xe">
                <v:stroke joinstyle="miter"/>
                <v:path gradientshapeok="t" o:connecttype="rect"/>
              </v:shapetype>
              <v:shape id="Text Box 9" o:spid="_x0000_s1026" type="#_x0000_t202" style="position:absolute;margin-left:-3.6pt;margin-top:705.75pt;width:468pt;height:35.85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op-margin-area;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" stroked="f">
                <v:textbox inset="0,0,0,0">
                  <w:txbxContent>
                    <w:p w14:paraId="745F26C5" w14:textId="77777777" w:rsidR="002577FB" w:rsidRDefault="002577FB" w:rsidP="00F4306B">
                      <w:pPr>
                        <w:tabs>
                          <w:tab w:val="right" w:pos="9360"/>
                        </w:tabs>
                        <w:ind w:left="0"/>
                      </w:pPr>
                      <w:r>
                        <w:tab/>
                      </w:r>
                      <w:r>
                        <w:tab/>
                      </w:r>
                    </w:p>
                    <w:p w14:paraId="745F26C6" w14:textId="77777777" w:rsidR="002577FB" w:rsidRPr="00790D33" w:rsidRDefault="006254D4" w:rsidP="00F20679">
                      <w:pPr>
                        <w:pStyle w:val="NoteText"/>
                        <w:tabs>
                          <w:tab w:val="right" w:pos="9180"/>
                        </w:tabs>
                        <w:jc w:val="right"/>
                        <w:rPr>
                          <w:sz w:val="16"/>
                          <w:szCs w:val="16"/>
                        </w:rPr>
                      </w:pPr>
                      <w:sdt>
                        <w:sdtPr>
                          <w:rPr>
                            <w:sz w:val="16"/>
                            <w:szCs w:val="16"/>
                          </w:rPr>
                          <w:alias w:val="Publish Date"/>
                          <w:tag w:val="Publish Date"/>
                          <w:id w:val="243843259"/>
                        </w:sdtPr>
                        <w:sdtContent>
                          <w:r w:rsidR="002577FB" w:rsidRPr="00790D33">
                            <w:rPr>
                              <w:sz w:val="16"/>
                              <w:szCs w:val="16"/>
                            </w:rPr>
                            <w:t xml:space="preserve">Released:  </w:t>
                          </w:r>
                          <w:sdt>
                            <w:sdtPr>
                              <w:rPr>
                                <w:sz w:val="16"/>
                                <w:szCs w:val="16"/>
                              </w:rPr>
                              <w:id w:val="64846145"/>
                              <w:showingPlcHdr/>
                              <w:dataBinding w:prefixMappings="xmlns:ns0='http://schemas.microsoft.com/office/2006/coverPageProps' " w:xpath="/ns0:CoverPageProperties[1]/ns0:PublishDate[1]" w:storeItemID="{55AF091B-3C7A-41E3-B477-F2FDAA23CFDA}"/>
                              <w:date w:fullDate="2007-01-05T00:00:00Z">
                                <w:dateFormat w:val="d MMMM yyyy"/>
                                <w:lid w:val="en-US"/>
                                <w:storeMappedDataAs w:val="dateTime"/>
                                <w:calendar w:val="gregorian"/>
                              </w:date>
                            </w:sdtPr>
                            <w:sdtContent>
                              <w:r w:rsidR="002577FB">
                                <w:rPr>
                                  <w:sz w:val="16"/>
                                  <w:szCs w:val="16"/>
                                </w:rPr>
                                <w:t xml:space="preserve">     </w:t>
                              </w:r>
                            </w:sdtContent>
                          </w:sdt>
                        </w:sdtContent>
                      </w:sdt>
                    </w:p>
                  </w:txbxContent>
                </v:textbox>
                <w10:wrap anchorx="margin" anchory="margin"/>
              </v:shape>
            </w:pict>
          </mc:Fallback>
        </mc:AlternateContent>
      </w:r>
    </w:p>
    <w:p w14:paraId="745F25F3" w14:textId="77777777" w:rsidR="00264F04" w:rsidRDefault="00264F04" w:rsidP="00D63861">
      <w:pPr>
        <w:ind w:left="0"/>
        <w:rPr>
          <w:rFonts w:eastAsia="Times New Roman" w:cs="Verdana"/>
          <w:b/>
        </w:rPr>
      </w:pPr>
      <w:r>
        <w:br w:type="page"/>
      </w:r>
    </w:p>
    <w:p w14:paraId="745F25F4" w14:textId="77777777" w:rsidR="00CA6B55" w:rsidRPr="00A2263A" w:rsidRDefault="2C171189" w:rsidP="2C171189">
      <w:pPr>
        <w:jc w:val="center"/>
        <w:rPr>
          <w:rFonts w:ascii="Segoe Semibold" w:hAnsi="Segoe Semibold"/>
          <w:sz w:val="36"/>
          <w:szCs w:val="36"/>
        </w:rPr>
      </w:pPr>
      <w:r w:rsidRPr="2C171189">
        <w:rPr>
          <w:rFonts w:ascii="Segoe Semibold" w:hAnsi="Segoe Semibold"/>
          <w:sz w:val="36"/>
          <w:szCs w:val="36"/>
        </w:rPr>
        <w:t>Terms of Use</w:t>
      </w:r>
    </w:p>
    <w:p w14:paraId="745F25F6" w14:textId="1DBCC637" w:rsidR="00CA6B55" w:rsidRPr="00872CC3" w:rsidRDefault="2C171189" w:rsidP="2C171189">
      <w:pPr>
        <w:rPr>
          <w:rFonts w:ascii="Segoe Semibold" w:hAnsi="Segoe Semibold"/>
          <w:sz w:val="20"/>
          <w:szCs w:val="20"/>
        </w:rPr>
      </w:pPr>
      <w:r w:rsidRPr="2C171189">
        <w:rPr>
          <w:rFonts w:ascii="Segoe Semibold" w:hAnsi="Segoe Semibold"/>
          <w:sz w:val="20"/>
          <w:szCs w:val="20"/>
        </w:rPr>
        <w:t>© 2018 Microsoft Corporation. All rights reserved.</w:t>
      </w:r>
    </w:p>
    <w:p w14:paraId="745F25F7" w14:textId="77777777" w:rsidR="00CA6B55" w:rsidRDefault="2C171189" w:rsidP="2C171189">
      <w:pPr>
        <w:rPr>
          <w:rFonts w:ascii="Segoe" w:hAnsi="Segoe"/>
          <w:sz w:val="20"/>
          <w:szCs w:val="20"/>
        </w:rPr>
      </w:pPr>
      <w:r w:rsidRPr="2C171189">
        <w:rPr>
          <w:sz w:val="20"/>
          <w:szCs w:val="20"/>
        </w:rPr>
        <w:t xml:space="preserve">Information in this document, including URL and other Internet Web site references, is subject to change without notice. Unless otherwise noted, the companies, organizations, products, domain names, e-mail addresses, logos, people, places, and events depicted herein are fictitious, and no association with any real company, organization, product, domain name, e-mail address, logo, person, place, or event is intended or should be inferred. Complying with all applicable copyright laws is the responsibility of the user. Without limiting the rights under copyright, no part of this document may be reproduced, stored in or introduced into a retrieval system, or transmitted in any form or by any means (electronic, mechanical, photocopying, recording, or otherwise), or for any purpose, without the express written permission of Microsoft Corporation. </w:t>
      </w:r>
    </w:p>
    <w:p w14:paraId="745F25F8" w14:textId="77777777" w:rsidR="00CA6B55" w:rsidRDefault="2C171189" w:rsidP="2C171189">
      <w:pPr>
        <w:rPr>
          <w:sz w:val="20"/>
          <w:szCs w:val="20"/>
        </w:rPr>
      </w:pPr>
      <w:r w:rsidRPr="2C171189">
        <w:rPr>
          <w:sz w:val="20"/>
          <w:szCs w:val="20"/>
        </w:rPr>
        <w:t xml:space="preserve">For more information, see </w:t>
      </w:r>
      <w:r w:rsidRPr="2C171189">
        <w:rPr>
          <w:b/>
          <w:bCs/>
          <w:sz w:val="20"/>
          <w:szCs w:val="20"/>
        </w:rPr>
        <w:t>Microsoft Copyright Permissions</w:t>
      </w:r>
      <w:r w:rsidRPr="2C171189">
        <w:rPr>
          <w:sz w:val="20"/>
          <w:szCs w:val="20"/>
        </w:rPr>
        <w:t xml:space="preserve"> at </w:t>
      </w:r>
      <w:hyperlink r:id="rId12">
        <w:r w:rsidRPr="2C171189">
          <w:rPr>
            <w:rStyle w:val="Hyperlink"/>
            <w:b/>
            <w:bCs/>
            <w:sz w:val="20"/>
            <w:szCs w:val="20"/>
          </w:rPr>
          <w:t>http://www.microsoft.com/permission</w:t>
        </w:r>
      </w:hyperlink>
    </w:p>
    <w:p w14:paraId="745F25F9" w14:textId="77777777" w:rsidR="00CA6B55" w:rsidRDefault="2C171189" w:rsidP="2C171189">
      <w:pPr>
        <w:rPr>
          <w:sz w:val="20"/>
          <w:szCs w:val="20"/>
        </w:rPr>
      </w:pPr>
      <w:r w:rsidRPr="2C171189">
        <w:rPr>
          <w:sz w:val="20"/>
          <w:szCs w:val="20"/>
        </w:rPr>
        <w:t>Microsoft may have patents, patent applications, trademarks, copyrights, or other intellectual property rights covering subject matter in this document. Except as expressly provided in any written license agreement from Microsoft, the furnishing of this document does not give you any license to these patents, trademarks, copyrights, or other intellectual property.</w:t>
      </w:r>
    </w:p>
    <w:p w14:paraId="745F25FA" w14:textId="77777777" w:rsidR="00CA6B55" w:rsidRDefault="2C171189" w:rsidP="2C171189">
      <w:pPr>
        <w:rPr>
          <w:sz w:val="20"/>
          <w:szCs w:val="20"/>
        </w:rPr>
      </w:pPr>
      <w:r w:rsidRPr="2C171189">
        <w:rPr>
          <w:sz w:val="20"/>
          <w:szCs w:val="20"/>
        </w:rPr>
        <w:t>The Microsoft company name and Microsoft products mentioned herein may be either registered trademarks or trademarks of Microsoft Corporation in the United States and/or other countries. The names of actual companies and products mentioned herein may be the trademarks of their respective owners.</w:t>
      </w:r>
    </w:p>
    <w:p w14:paraId="745F25FB" w14:textId="77777777" w:rsidR="00CA6B55" w:rsidRDefault="2C171189" w:rsidP="2C171189">
      <w:pPr>
        <w:rPr>
          <w:b/>
          <w:bCs/>
          <w:sz w:val="20"/>
          <w:szCs w:val="20"/>
        </w:rPr>
      </w:pPr>
      <w:r w:rsidRPr="2C171189">
        <w:rPr>
          <w:b/>
          <w:bCs/>
          <w:sz w:val="20"/>
          <w:szCs w:val="20"/>
        </w:rPr>
        <w:t xml:space="preserve">This document reflects current views and assumptions as of the date of development and is subject to change.  Actual and future results and trends may differ materially from any forward-looking statements.  Microsoft assumes no responsibility for errors or omissions in the materials.  </w:t>
      </w:r>
    </w:p>
    <w:p w14:paraId="745F25FC" w14:textId="77777777" w:rsidR="00C22AEE" w:rsidRDefault="2C171189" w:rsidP="00CA6B55">
      <w:r w:rsidRPr="2C171189">
        <w:rPr>
          <w:b/>
          <w:bCs/>
          <w:sz w:val="20"/>
          <w:szCs w:val="20"/>
        </w:rPr>
        <w:t>THIS DOCUMENT IS FOR INFORMATIONAL AND TRAINING PURPOSES ONLY AND IS PROVIDED "AS IS" WITHOUT WARRANTY OF ANY KIND, WHETHER EXPRESS OR IMPLIED, INCLUDING BUT NOT LIMITED TO THE IMPLIED WARRANTIES OF MERCHANTABILITY, FITNESS FOR A PARTICULAR PURPOSE, AND NON-INFRINGEMENT.</w:t>
      </w:r>
    </w:p>
    <w:p w14:paraId="745F25FD" w14:textId="77777777" w:rsidR="00C22AEE" w:rsidRDefault="00C22AEE">
      <w:pPr>
        <w:spacing w:after="200"/>
        <w:ind w:left="0" w:right="0"/>
      </w:pPr>
      <w:r>
        <w:br w:type="page"/>
      </w:r>
    </w:p>
    <w:sdt>
      <w:sdtPr>
        <w:rPr>
          <w:rFonts w:ascii="Constantia" w:hAnsi="Constantia"/>
          <w:b w:val="0"/>
          <w:sz w:val="23"/>
          <w:szCs w:val="23"/>
        </w:rPr>
        <w:id w:val="199539493"/>
        <w:docPartObj>
          <w:docPartGallery w:val="Table of Contents"/>
          <w:docPartUnique/>
        </w:docPartObj>
      </w:sdtPr>
      <w:sdtEndPr>
        <w:rPr>
          <w:rFonts w:ascii="Cambria" w:hAnsi="Cambria"/>
          <w:sz w:val="22"/>
        </w:rPr>
      </w:sdtEndPr>
      <w:sdtContent>
        <w:p w14:paraId="745F260D" w14:textId="77777777" w:rsidR="00487378" w:rsidRDefault="2C171189">
          <w:pPr>
            <w:pStyle w:val="TOCHeading"/>
          </w:pPr>
          <w:r>
            <w:t>Table of Contents</w:t>
          </w:r>
        </w:p>
        <w:p w14:paraId="7461AFDB" w14:textId="6ACAA7F8" w:rsidR="00A41B34" w:rsidRDefault="00187CB9">
          <w:pPr>
            <w:pStyle w:val="TOC1"/>
            <w:tabs>
              <w:tab w:val="right" w:leader="dot" w:pos="8990"/>
            </w:tabs>
            <w:rPr>
              <w:rFonts w:asciiTheme="minorHAnsi" w:eastAsiaTheme="minorEastAsia" w:hAnsiTheme="minorHAnsi"/>
              <w:noProof/>
              <w:szCs w:val="22"/>
            </w:rPr>
          </w:pPr>
          <w:r>
            <w:fldChar w:fldCharType="begin"/>
          </w:r>
          <w:r w:rsidR="00002D06">
            <w:instrText xml:space="preserve"> TOC \o "1-3" \h \z \u </w:instrText>
          </w:r>
          <w:r>
            <w:fldChar w:fldCharType="separate"/>
          </w:r>
          <w:hyperlink w:anchor="_Toc508399974" w:history="1">
            <w:r w:rsidR="00A41B34" w:rsidRPr="00242F98">
              <w:rPr>
                <w:rStyle w:val="Hyperlink"/>
                <w:noProof/>
              </w:rPr>
              <w:t>Lab Overview</w:t>
            </w:r>
            <w:r w:rsidR="00A41B34">
              <w:rPr>
                <w:noProof/>
                <w:webHidden/>
              </w:rPr>
              <w:tab/>
            </w:r>
            <w:r w:rsidR="00A41B34">
              <w:rPr>
                <w:noProof/>
                <w:webHidden/>
              </w:rPr>
              <w:fldChar w:fldCharType="begin"/>
            </w:r>
            <w:r w:rsidR="00A41B34">
              <w:rPr>
                <w:noProof/>
                <w:webHidden/>
              </w:rPr>
              <w:instrText xml:space="preserve"> PAGEREF _Toc508399974 \h </w:instrText>
            </w:r>
            <w:r w:rsidR="00A41B34">
              <w:rPr>
                <w:noProof/>
                <w:webHidden/>
              </w:rPr>
            </w:r>
            <w:r w:rsidR="00A41B34">
              <w:rPr>
                <w:noProof/>
                <w:webHidden/>
              </w:rPr>
              <w:fldChar w:fldCharType="separate"/>
            </w:r>
            <w:r w:rsidR="00A41B34">
              <w:rPr>
                <w:noProof/>
                <w:webHidden/>
              </w:rPr>
              <w:t>1</w:t>
            </w:r>
            <w:r w:rsidR="00A41B34">
              <w:rPr>
                <w:noProof/>
                <w:webHidden/>
              </w:rPr>
              <w:fldChar w:fldCharType="end"/>
            </w:r>
          </w:hyperlink>
        </w:p>
        <w:p w14:paraId="62A45BB1" w14:textId="05A6D6BF" w:rsidR="00A41B34" w:rsidRDefault="006254D4">
          <w:pPr>
            <w:pStyle w:val="TOC1"/>
            <w:tabs>
              <w:tab w:val="right" w:leader="dot" w:pos="8990"/>
            </w:tabs>
            <w:rPr>
              <w:rFonts w:asciiTheme="minorHAnsi" w:eastAsiaTheme="minorEastAsia" w:hAnsiTheme="minorHAnsi"/>
              <w:noProof/>
              <w:szCs w:val="22"/>
            </w:rPr>
          </w:pPr>
          <w:hyperlink w:anchor="_Toc508399975" w:history="1">
            <w:r w:rsidR="00A41B34" w:rsidRPr="00242F98">
              <w:rPr>
                <w:rStyle w:val="Hyperlink"/>
                <w:noProof/>
              </w:rPr>
              <w:t>Exercise 1: Create Logic App to receive Dynamics update</w:t>
            </w:r>
            <w:r w:rsidR="00A41B34">
              <w:rPr>
                <w:noProof/>
                <w:webHidden/>
              </w:rPr>
              <w:tab/>
            </w:r>
            <w:r w:rsidR="00A41B34">
              <w:rPr>
                <w:noProof/>
                <w:webHidden/>
              </w:rPr>
              <w:fldChar w:fldCharType="begin"/>
            </w:r>
            <w:r w:rsidR="00A41B34">
              <w:rPr>
                <w:noProof/>
                <w:webHidden/>
              </w:rPr>
              <w:instrText xml:space="preserve"> PAGEREF _Toc508399975 \h </w:instrText>
            </w:r>
            <w:r w:rsidR="00A41B34">
              <w:rPr>
                <w:noProof/>
                <w:webHidden/>
              </w:rPr>
            </w:r>
            <w:r w:rsidR="00A41B34">
              <w:rPr>
                <w:noProof/>
                <w:webHidden/>
              </w:rPr>
              <w:fldChar w:fldCharType="separate"/>
            </w:r>
            <w:r w:rsidR="00A41B34">
              <w:rPr>
                <w:noProof/>
                <w:webHidden/>
              </w:rPr>
              <w:t>2</w:t>
            </w:r>
            <w:r w:rsidR="00A41B34">
              <w:rPr>
                <w:noProof/>
                <w:webHidden/>
              </w:rPr>
              <w:fldChar w:fldCharType="end"/>
            </w:r>
          </w:hyperlink>
        </w:p>
        <w:p w14:paraId="565E8E4F" w14:textId="55EC480D" w:rsidR="00A41B34" w:rsidRDefault="006254D4">
          <w:pPr>
            <w:pStyle w:val="TOC1"/>
            <w:tabs>
              <w:tab w:val="right" w:leader="dot" w:pos="8990"/>
            </w:tabs>
            <w:rPr>
              <w:rFonts w:asciiTheme="minorHAnsi" w:eastAsiaTheme="minorEastAsia" w:hAnsiTheme="minorHAnsi"/>
              <w:noProof/>
              <w:szCs w:val="22"/>
            </w:rPr>
          </w:pPr>
          <w:hyperlink w:anchor="_Toc508399976" w:history="1">
            <w:r w:rsidR="00A41B34" w:rsidRPr="00242F98">
              <w:rPr>
                <w:rStyle w:val="Hyperlink"/>
                <w:noProof/>
              </w:rPr>
              <w:t>Exercise 2: Update Cosmos DB with Account document</w:t>
            </w:r>
            <w:r w:rsidR="00A41B34">
              <w:rPr>
                <w:noProof/>
                <w:webHidden/>
              </w:rPr>
              <w:tab/>
            </w:r>
            <w:r w:rsidR="00A41B34">
              <w:rPr>
                <w:noProof/>
                <w:webHidden/>
              </w:rPr>
              <w:fldChar w:fldCharType="begin"/>
            </w:r>
            <w:r w:rsidR="00A41B34">
              <w:rPr>
                <w:noProof/>
                <w:webHidden/>
              </w:rPr>
              <w:instrText xml:space="preserve"> PAGEREF _Toc508399976 \h </w:instrText>
            </w:r>
            <w:r w:rsidR="00A41B34">
              <w:rPr>
                <w:noProof/>
                <w:webHidden/>
              </w:rPr>
            </w:r>
            <w:r w:rsidR="00A41B34">
              <w:rPr>
                <w:noProof/>
                <w:webHidden/>
              </w:rPr>
              <w:fldChar w:fldCharType="separate"/>
            </w:r>
            <w:r w:rsidR="00A41B34">
              <w:rPr>
                <w:noProof/>
                <w:webHidden/>
              </w:rPr>
              <w:t>10</w:t>
            </w:r>
            <w:r w:rsidR="00A41B34">
              <w:rPr>
                <w:noProof/>
                <w:webHidden/>
              </w:rPr>
              <w:fldChar w:fldCharType="end"/>
            </w:r>
          </w:hyperlink>
        </w:p>
        <w:p w14:paraId="745F2613" w14:textId="4E60D895" w:rsidR="00487378" w:rsidRDefault="00187CB9">
          <w:r>
            <w:fldChar w:fldCharType="end"/>
          </w:r>
        </w:p>
      </w:sdtContent>
    </w:sdt>
    <w:p w14:paraId="745F2614" w14:textId="77777777" w:rsidR="00E54EC0" w:rsidRDefault="00E54EC0" w:rsidP="00445643"/>
    <w:p w14:paraId="745F2615" w14:textId="77777777" w:rsidR="00264F04" w:rsidRPr="0017261A" w:rsidRDefault="00264F04" w:rsidP="00D6120F">
      <w:pPr>
        <w:sectPr w:rsidR="00264F04" w:rsidRPr="0017261A" w:rsidSect="00884E29">
          <w:headerReference w:type="even" r:id="rId13"/>
          <w:headerReference w:type="default" r:id="rId14"/>
          <w:footerReference w:type="even" r:id="rId15"/>
          <w:footerReference w:type="default" r:id="rId16"/>
          <w:headerReference w:type="first" r:id="rId17"/>
          <w:footerReference w:type="first" r:id="rId18"/>
          <w:pgSz w:w="12240" w:h="15840"/>
          <w:pgMar w:top="1440" w:right="1440" w:bottom="1440" w:left="1800" w:header="720" w:footer="576" w:gutter="0"/>
          <w:cols w:space="720"/>
          <w:docGrid w:linePitch="360"/>
        </w:sectPr>
      </w:pPr>
    </w:p>
    <w:p w14:paraId="745F2640" w14:textId="6E0AC0FB" w:rsidR="00AF02A9" w:rsidRDefault="2C171189" w:rsidP="00A915EC">
      <w:pPr>
        <w:pStyle w:val="Heading1"/>
      </w:pPr>
      <w:bookmarkStart w:id="0" w:name="_Toc237080858"/>
      <w:bookmarkStart w:id="1" w:name="_Toc508398621"/>
      <w:bookmarkStart w:id="2" w:name="_Toc508399650"/>
      <w:bookmarkStart w:id="3" w:name="_Toc508410676"/>
      <w:bookmarkStart w:id="4" w:name="_Toc508399974"/>
      <w:bookmarkStart w:id="5" w:name="H3r10"/>
      <w:r>
        <w:t>Lab Overview</w:t>
      </w:r>
      <w:bookmarkEnd w:id="0"/>
      <w:bookmarkEnd w:id="1"/>
      <w:bookmarkEnd w:id="2"/>
      <w:bookmarkEnd w:id="3"/>
      <w:bookmarkEnd w:id="4"/>
    </w:p>
    <w:p w14:paraId="745F2642" w14:textId="77777777" w:rsidR="00AF02A9" w:rsidRDefault="2C171189" w:rsidP="00601F3C">
      <w:pPr>
        <w:pStyle w:val="Heading6"/>
      </w:pPr>
      <w:r>
        <w:t>Abstract</w:t>
      </w:r>
    </w:p>
    <w:p w14:paraId="73C36501" w14:textId="43EC1DB6" w:rsidR="00407D7C" w:rsidRPr="00DB5C93" w:rsidRDefault="2C171189" w:rsidP="2C171189">
      <w:pPr>
        <w:rPr>
          <w:rFonts w:asciiTheme="minorHAnsi" w:hAnsiTheme="minorHAnsi"/>
        </w:rPr>
      </w:pPr>
      <w:r w:rsidRPr="2C171189">
        <w:rPr>
          <w:rFonts w:asciiTheme="minorHAnsi" w:hAnsiTheme="minorHAnsi"/>
        </w:rPr>
        <w:t>In this lab, we will be working with a Logic App and the connector to Dynamics CRM.  We will be capturing customer account changes in Dynamics CRM and replicating those to a Cosmos DB.  You can think of the Cosmos DB as a cache of the CRM account data that will be displayed on the eShopOnWeb eCommerce website.  In addition to the replication there will be an email to a manager to receive input to define the Category field for the Customer record before it is passed to the Cosmos DB.</w:t>
      </w:r>
    </w:p>
    <w:p w14:paraId="26F37960" w14:textId="77777777" w:rsidR="008D3D9F" w:rsidRDefault="008D3D9F" w:rsidP="00771F1B">
      <w:pPr>
        <w:ind w:left="0"/>
      </w:pPr>
    </w:p>
    <w:p w14:paraId="745F2645" w14:textId="77777777" w:rsidR="00AF02A9" w:rsidRDefault="2C171189" w:rsidP="00601F3C">
      <w:pPr>
        <w:pStyle w:val="Heading6"/>
      </w:pPr>
      <w:r>
        <w:t>Learning Objectives</w:t>
      </w:r>
    </w:p>
    <w:p w14:paraId="745F2646" w14:textId="77777777" w:rsidR="00AF02A9" w:rsidRPr="00894162" w:rsidRDefault="00AF02A9" w:rsidP="00601F3C">
      <w:pPr>
        <w:rPr>
          <w:rFonts w:asciiTheme="minorHAnsi" w:hAnsiTheme="minorHAnsi" w:cstheme="minorHAnsi"/>
        </w:rPr>
      </w:pPr>
    </w:p>
    <w:p w14:paraId="745F2647" w14:textId="77777777" w:rsidR="00AF02A9" w:rsidRPr="00894162" w:rsidRDefault="2C171189" w:rsidP="2C171189">
      <w:pPr>
        <w:rPr>
          <w:rFonts w:asciiTheme="minorHAnsi" w:hAnsiTheme="minorHAnsi"/>
        </w:rPr>
      </w:pPr>
      <w:r w:rsidRPr="2C171189">
        <w:rPr>
          <w:rFonts w:asciiTheme="minorHAnsi" w:hAnsiTheme="minorHAnsi"/>
        </w:rPr>
        <w:t>After completing the exercises in this lab, you will be able to:</w:t>
      </w:r>
    </w:p>
    <w:p w14:paraId="7F978148" w14:textId="3ECB9D6A" w:rsidR="00307EF0" w:rsidRPr="00894162" w:rsidRDefault="2C171189" w:rsidP="2C171189">
      <w:pPr>
        <w:numPr>
          <w:ilvl w:val="0"/>
          <w:numId w:val="1"/>
        </w:numPr>
        <w:rPr>
          <w:rFonts w:asciiTheme="minorHAnsi" w:hAnsiTheme="minorHAnsi"/>
        </w:rPr>
      </w:pPr>
      <w:r w:rsidRPr="2C171189">
        <w:rPr>
          <w:rFonts w:asciiTheme="minorHAnsi" w:hAnsiTheme="minorHAnsi"/>
        </w:rPr>
        <w:t>Create a Logic App to receive changes from the Dynamics CRM system.</w:t>
      </w:r>
    </w:p>
    <w:p w14:paraId="7247A9C1" w14:textId="7A9B2F98" w:rsidR="00307EF0" w:rsidRPr="00894162" w:rsidRDefault="2C171189" w:rsidP="2C171189">
      <w:pPr>
        <w:numPr>
          <w:ilvl w:val="0"/>
          <w:numId w:val="1"/>
        </w:numPr>
        <w:rPr>
          <w:rFonts w:asciiTheme="minorHAnsi" w:hAnsiTheme="minorHAnsi"/>
        </w:rPr>
      </w:pPr>
      <w:r w:rsidRPr="2C171189">
        <w:rPr>
          <w:rFonts w:asciiTheme="minorHAnsi" w:hAnsiTheme="minorHAnsi"/>
        </w:rPr>
        <w:t>Use the connector to initiate an email to a user with multiple selections.</w:t>
      </w:r>
    </w:p>
    <w:p w14:paraId="5B769A59" w14:textId="11CE6FAE" w:rsidR="00307EF0" w:rsidRPr="00894162" w:rsidRDefault="2C171189" w:rsidP="2C171189">
      <w:pPr>
        <w:numPr>
          <w:ilvl w:val="0"/>
          <w:numId w:val="1"/>
        </w:numPr>
        <w:rPr>
          <w:rFonts w:asciiTheme="minorHAnsi" w:hAnsiTheme="minorHAnsi"/>
        </w:rPr>
      </w:pPr>
      <w:r w:rsidRPr="2C171189">
        <w:rPr>
          <w:rFonts w:asciiTheme="minorHAnsi" w:hAnsiTheme="minorHAnsi"/>
        </w:rPr>
        <w:t>Use the Cosmos DB connector and simple formatting of text in the Logic App.</w:t>
      </w:r>
    </w:p>
    <w:p w14:paraId="745F264B" w14:textId="77777777" w:rsidR="00AF02A9" w:rsidRPr="00894162" w:rsidRDefault="00AF02A9" w:rsidP="00601F3C">
      <w:pPr>
        <w:rPr>
          <w:rFonts w:asciiTheme="minorHAnsi" w:hAnsiTheme="minorHAnsi" w:cstheme="minorHAnsi"/>
          <w:b/>
        </w:rPr>
      </w:pPr>
    </w:p>
    <w:p w14:paraId="745F264C" w14:textId="62D761A5" w:rsidR="00AF02A9" w:rsidRPr="00894162" w:rsidRDefault="2C171189" w:rsidP="2C171189">
      <w:pPr>
        <w:rPr>
          <w:rFonts w:asciiTheme="minorHAnsi" w:hAnsiTheme="minorHAnsi"/>
          <w:b/>
          <w:bCs/>
        </w:rPr>
      </w:pPr>
      <w:r w:rsidRPr="2C171189">
        <w:rPr>
          <w:rFonts w:asciiTheme="minorHAnsi" w:hAnsiTheme="minorHAnsi"/>
          <w:b/>
          <w:bCs/>
        </w:rPr>
        <w:t xml:space="preserve">Estimated time to complete this lab: </w:t>
      </w:r>
      <w:r w:rsidRPr="2C171189">
        <w:rPr>
          <w:rFonts w:asciiTheme="minorHAnsi" w:hAnsiTheme="minorHAnsi"/>
          <w:b/>
          <w:bCs/>
          <w:i/>
          <w:iCs/>
        </w:rPr>
        <w:t>30</w:t>
      </w:r>
      <w:r w:rsidRPr="2C171189">
        <w:rPr>
          <w:rFonts w:asciiTheme="minorHAnsi" w:hAnsiTheme="minorHAnsi"/>
          <w:b/>
          <w:bCs/>
        </w:rPr>
        <w:t xml:space="preserve"> minutes</w:t>
      </w:r>
    </w:p>
    <w:p w14:paraId="745F264D" w14:textId="77777777" w:rsidR="00AF02A9" w:rsidRDefault="00AF02A9" w:rsidP="00601F3C">
      <w:pPr>
        <w:spacing w:after="200"/>
        <w:ind w:left="0" w:right="0"/>
        <w:rPr>
          <w:rFonts w:ascii="Calibri" w:hAnsi="Calibri"/>
          <w:b/>
          <w:sz w:val="36"/>
          <w:szCs w:val="36"/>
        </w:rPr>
      </w:pPr>
      <w:r>
        <w:br w:type="page"/>
      </w:r>
    </w:p>
    <w:p w14:paraId="745F264E" w14:textId="64C8CD53" w:rsidR="00AF02A9" w:rsidRPr="006F386A" w:rsidRDefault="00AF02A9" w:rsidP="2C171189">
      <w:pPr>
        <w:pStyle w:val="Heading1"/>
        <w:rPr>
          <w:rFonts w:asciiTheme="minorHAnsi" w:hAnsiTheme="minorHAnsi"/>
        </w:rPr>
      </w:pPr>
      <w:bookmarkStart w:id="6" w:name="_Toc237080859"/>
      <w:bookmarkStart w:id="7" w:name="_Toc508398622"/>
      <w:bookmarkStart w:id="8" w:name="_Toc508399651"/>
      <w:bookmarkStart w:id="9" w:name="_Toc508410677"/>
      <w:bookmarkStart w:id="10" w:name="_Toc508399975"/>
      <w:r w:rsidRPr="2C171189">
        <w:rPr>
          <w:rFonts w:asciiTheme="minorHAnsi" w:hAnsiTheme="minorHAnsi"/>
        </w:rPr>
        <w:t xml:space="preserve">Exercise </w:t>
      </w:r>
      <w:fldSimple w:instr=" SEQ exercise \s \* MERGEFORMAT ">
        <w:r w:rsidRPr="7EDB23C2">
          <w:t>1</w:t>
        </w:r>
      </w:fldSimple>
      <w:r w:rsidRPr="2C171189">
        <w:rPr>
          <w:rFonts w:asciiTheme="minorHAnsi" w:hAnsiTheme="minorHAnsi"/>
        </w:rPr>
        <w:t xml:space="preserve">: </w:t>
      </w:r>
      <w:bookmarkEnd w:id="6"/>
      <w:r w:rsidR="00555A1A" w:rsidRPr="2C171189">
        <w:rPr>
          <w:rFonts w:asciiTheme="minorHAnsi" w:hAnsiTheme="minorHAnsi"/>
        </w:rPr>
        <w:t xml:space="preserve">Create Logic App </w:t>
      </w:r>
      <w:r w:rsidR="00CA7958" w:rsidRPr="2C171189">
        <w:rPr>
          <w:rFonts w:asciiTheme="minorHAnsi" w:hAnsiTheme="minorHAnsi"/>
        </w:rPr>
        <w:t xml:space="preserve">to </w:t>
      </w:r>
      <w:r w:rsidR="00FD183F" w:rsidRPr="2C171189">
        <w:rPr>
          <w:rFonts w:asciiTheme="minorHAnsi" w:hAnsiTheme="minorHAnsi"/>
        </w:rPr>
        <w:t>receive Dynamics update</w:t>
      </w:r>
      <w:bookmarkEnd w:id="7"/>
      <w:bookmarkEnd w:id="8"/>
      <w:bookmarkEnd w:id="9"/>
      <w:bookmarkEnd w:id="10"/>
    </w:p>
    <w:p w14:paraId="745F2650" w14:textId="77777777" w:rsidR="00AF02A9" w:rsidRPr="006F386A" w:rsidRDefault="2C171189" w:rsidP="2C171189">
      <w:pPr>
        <w:pStyle w:val="Heading4"/>
        <w:ind w:left="0"/>
        <w:rPr>
          <w:rFonts w:asciiTheme="minorHAnsi" w:hAnsiTheme="minorHAnsi"/>
        </w:rPr>
      </w:pPr>
      <w:r w:rsidRPr="2C171189">
        <w:rPr>
          <w:rFonts w:asciiTheme="minorHAnsi" w:hAnsiTheme="minorHAnsi"/>
        </w:rPr>
        <w:t>Scenario</w:t>
      </w:r>
    </w:p>
    <w:p w14:paraId="745F2651" w14:textId="5825AB07" w:rsidR="00AF02A9" w:rsidRPr="006F386A" w:rsidRDefault="00AF02A9" w:rsidP="2C171189">
      <w:pPr>
        <w:pStyle w:val="IDText"/>
        <w:rPr>
          <w:color w:val="auto"/>
          <w:sz w:val="22"/>
        </w:rPr>
      </w:pPr>
      <w:r w:rsidRPr="2C171189">
        <w:rPr>
          <w:vanish w:val="0"/>
          <w:color w:val="auto"/>
          <w:sz w:val="22"/>
        </w:rPr>
        <w:t xml:space="preserve">In this </w:t>
      </w:r>
      <w:r w:rsidR="00872CC3" w:rsidRPr="2C171189">
        <w:rPr>
          <w:vanish w:val="0"/>
          <w:color w:val="auto"/>
          <w:sz w:val="22"/>
        </w:rPr>
        <w:t>exercise,</w:t>
      </w:r>
      <w:r w:rsidR="00EA006C" w:rsidRPr="2C171189">
        <w:rPr>
          <w:vanish w:val="0"/>
          <w:color w:val="auto"/>
          <w:sz w:val="22"/>
        </w:rPr>
        <w:t xml:space="preserve"> you will be </w:t>
      </w:r>
      <w:r w:rsidR="00D836BC" w:rsidRPr="2C171189">
        <w:rPr>
          <w:vanish w:val="0"/>
          <w:color w:val="auto"/>
          <w:sz w:val="22"/>
        </w:rPr>
        <w:t xml:space="preserve">creating the Logic App to </w:t>
      </w:r>
      <w:r w:rsidR="00DC5887" w:rsidRPr="2C171189">
        <w:rPr>
          <w:vanish w:val="0"/>
          <w:color w:val="auto"/>
          <w:sz w:val="22"/>
        </w:rPr>
        <w:t>receive an</w:t>
      </w:r>
      <w:r w:rsidR="008472B4" w:rsidRPr="2C171189">
        <w:rPr>
          <w:vanish w:val="0"/>
          <w:color w:val="auto"/>
          <w:sz w:val="22"/>
        </w:rPr>
        <w:t xml:space="preserve"> update from Dynamics CRM when an account entity is updated</w:t>
      </w:r>
      <w:r w:rsidR="00555A1A" w:rsidRPr="2C171189">
        <w:rPr>
          <w:vanish w:val="0"/>
          <w:color w:val="auto"/>
          <w:sz w:val="22"/>
        </w:rPr>
        <w:t>.</w:t>
      </w:r>
    </w:p>
    <w:p w14:paraId="745F2652" w14:textId="77777777" w:rsidR="00AF02A9" w:rsidRPr="006F386A" w:rsidRDefault="00AF02A9" w:rsidP="00601F3C">
      <w:pPr>
        <w:pStyle w:val="IDText"/>
        <w:rPr>
          <w:rFonts w:cstheme="minorHAnsi"/>
          <w:vanish w:val="0"/>
          <w:color w:val="auto"/>
          <w:sz w:val="22"/>
          <w:szCs w:val="23"/>
        </w:rPr>
      </w:pPr>
    </w:p>
    <w:p w14:paraId="745F2653" w14:textId="15F5C4E8" w:rsidR="00AF02A9" w:rsidRPr="006F386A" w:rsidRDefault="00D90395" w:rsidP="2C171189">
      <w:pPr>
        <w:pStyle w:val="IDText"/>
        <w:rPr>
          <w:color w:val="auto"/>
          <w:sz w:val="22"/>
        </w:rPr>
      </w:pPr>
      <w:r w:rsidRPr="2C171189">
        <w:rPr>
          <w:vanish w:val="0"/>
          <w:color w:val="auto"/>
          <w:sz w:val="22"/>
        </w:rPr>
        <w:t>After completing</w:t>
      </w:r>
      <w:r w:rsidR="00AF02A9" w:rsidRPr="2C171189">
        <w:rPr>
          <w:vanish w:val="0"/>
          <w:color w:val="auto"/>
          <w:sz w:val="22"/>
        </w:rPr>
        <w:t xml:space="preserve"> this exercise</w:t>
      </w:r>
      <w:r w:rsidRPr="2C171189">
        <w:rPr>
          <w:vanish w:val="0"/>
          <w:color w:val="auto"/>
          <w:sz w:val="22"/>
        </w:rPr>
        <w:t>,</w:t>
      </w:r>
      <w:r w:rsidR="00AF02A9" w:rsidRPr="2C171189">
        <w:rPr>
          <w:vanish w:val="0"/>
          <w:color w:val="auto"/>
          <w:sz w:val="22"/>
        </w:rPr>
        <w:t xml:space="preserve"> you will understand:</w:t>
      </w:r>
    </w:p>
    <w:p w14:paraId="745F2654" w14:textId="6EB0401B" w:rsidR="00AF02A9" w:rsidRPr="006F386A" w:rsidRDefault="2C171189" w:rsidP="2C171189">
      <w:pPr>
        <w:numPr>
          <w:ilvl w:val="0"/>
          <w:numId w:val="1"/>
        </w:numPr>
        <w:rPr>
          <w:rFonts w:asciiTheme="minorHAnsi" w:hAnsiTheme="minorHAnsi"/>
        </w:rPr>
      </w:pPr>
      <w:r w:rsidRPr="2C171189">
        <w:rPr>
          <w:rFonts w:asciiTheme="minorHAnsi" w:hAnsiTheme="minorHAnsi"/>
        </w:rPr>
        <w:t>How to create a Logic App in the portal designer.</w:t>
      </w:r>
    </w:p>
    <w:p w14:paraId="745F2655" w14:textId="6FB02847" w:rsidR="00AF02A9" w:rsidRPr="006F386A" w:rsidRDefault="2C171189" w:rsidP="2C171189">
      <w:pPr>
        <w:numPr>
          <w:ilvl w:val="0"/>
          <w:numId w:val="1"/>
        </w:numPr>
        <w:rPr>
          <w:rFonts w:asciiTheme="minorHAnsi" w:hAnsiTheme="minorHAnsi"/>
        </w:rPr>
      </w:pPr>
      <w:r w:rsidRPr="2C171189">
        <w:rPr>
          <w:rFonts w:asciiTheme="minorHAnsi" w:hAnsiTheme="minorHAnsi"/>
        </w:rPr>
        <w:t>How to use the connector to Dynamics 365.</w:t>
      </w:r>
    </w:p>
    <w:p w14:paraId="0D434313" w14:textId="77777777" w:rsidR="00F51612" w:rsidRDefault="00F51612" w:rsidP="00F51612">
      <w:pPr>
        <w:ind w:left="1152"/>
        <w:rPr>
          <w:rFonts w:asciiTheme="minorHAnsi" w:hAnsiTheme="minorHAnsi" w:cstheme="minorHAnsi"/>
        </w:rPr>
      </w:pPr>
    </w:p>
    <w:p w14:paraId="279BDD07" w14:textId="03D22A7A" w:rsidR="007B590F" w:rsidRDefault="2C171189" w:rsidP="003E7865">
      <w:pPr>
        <w:pStyle w:val="Heading4"/>
        <w:ind w:left="0"/>
      </w:pPr>
      <w:r>
        <w:t>Prerequisites:</w:t>
      </w:r>
    </w:p>
    <w:p w14:paraId="68ED1C7A" w14:textId="011F5C21" w:rsidR="00F51612" w:rsidRDefault="2C171189" w:rsidP="2C171189">
      <w:pPr>
        <w:ind w:left="0"/>
        <w:rPr>
          <w:rFonts w:asciiTheme="minorHAnsi" w:hAnsiTheme="minorHAnsi"/>
        </w:rPr>
      </w:pPr>
      <w:r w:rsidRPr="2C171189">
        <w:rPr>
          <w:rFonts w:asciiTheme="minorHAnsi" w:hAnsiTheme="minorHAnsi"/>
        </w:rPr>
        <w:t>To complete this lab, you should have a basic understanding of the Azure Portal and Dynamics 365</w:t>
      </w:r>
    </w:p>
    <w:p w14:paraId="30B44B0F" w14:textId="4A1C3421" w:rsidR="00FD6800" w:rsidRDefault="00FD6800" w:rsidP="00FD6800">
      <w:pPr>
        <w:ind w:left="0"/>
        <w:rPr>
          <w:rFonts w:asciiTheme="minorHAnsi" w:hAnsiTheme="minorHAnsi" w:cstheme="minorHAnsi"/>
        </w:rPr>
      </w:pPr>
    </w:p>
    <w:p w14:paraId="202A50EE" w14:textId="77777777" w:rsidR="006D6282" w:rsidRDefault="2C171189" w:rsidP="006D6282">
      <w:pPr>
        <w:pStyle w:val="Heading4"/>
        <w:ind w:left="0"/>
      </w:pPr>
      <w:r>
        <w:t>Install and configure:</w:t>
      </w:r>
    </w:p>
    <w:p w14:paraId="126F8013" w14:textId="77777777" w:rsidR="006D6282" w:rsidRDefault="2C171189" w:rsidP="2C171189">
      <w:pPr>
        <w:ind w:left="0"/>
        <w:rPr>
          <w:rFonts w:asciiTheme="minorHAnsi" w:hAnsiTheme="minorHAnsi"/>
        </w:rPr>
      </w:pPr>
      <w:r w:rsidRPr="2C171189">
        <w:rPr>
          <w:rFonts w:asciiTheme="minorHAnsi" w:hAnsiTheme="minorHAnsi"/>
        </w:rPr>
        <w:t>You will need:</w:t>
      </w:r>
    </w:p>
    <w:p w14:paraId="5A910290" w14:textId="010FCEEC" w:rsidR="006D6282" w:rsidRPr="009F4DDE" w:rsidRDefault="2C171189" w:rsidP="2C171189">
      <w:pPr>
        <w:pStyle w:val="ListParagraph"/>
        <w:numPr>
          <w:ilvl w:val="0"/>
          <w:numId w:val="1"/>
        </w:numPr>
        <w:rPr>
          <w:rFonts w:asciiTheme="minorHAnsi" w:hAnsiTheme="minorHAnsi"/>
        </w:rPr>
      </w:pPr>
      <w:r w:rsidRPr="2C171189">
        <w:rPr>
          <w:rFonts w:asciiTheme="minorHAnsi" w:hAnsiTheme="minorHAnsi"/>
        </w:rPr>
        <w:t xml:space="preserve">A desktop computer (host) running Windows 10 </w:t>
      </w:r>
    </w:p>
    <w:p w14:paraId="081C27DB" w14:textId="77777777" w:rsidR="006D6282" w:rsidRPr="009F4DDE" w:rsidRDefault="2C171189" w:rsidP="2C171189">
      <w:pPr>
        <w:pStyle w:val="ListParagraph"/>
        <w:numPr>
          <w:ilvl w:val="0"/>
          <w:numId w:val="1"/>
        </w:numPr>
        <w:rPr>
          <w:rFonts w:asciiTheme="minorHAnsi" w:hAnsiTheme="minorHAnsi"/>
        </w:rPr>
      </w:pPr>
      <w:r w:rsidRPr="2C171189">
        <w:rPr>
          <w:rFonts w:asciiTheme="minorHAnsi" w:hAnsiTheme="minorHAnsi"/>
        </w:rPr>
        <w:t>An active Azure subscription (MSDN credits will suffice)</w:t>
      </w:r>
    </w:p>
    <w:p w14:paraId="3B31B25C" w14:textId="1F82805E" w:rsidR="006D6282" w:rsidRPr="009F4DDE" w:rsidRDefault="2C171189" w:rsidP="2C171189">
      <w:pPr>
        <w:pStyle w:val="ListParagraph"/>
        <w:numPr>
          <w:ilvl w:val="0"/>
          <w:numId w:val="1"/>
        </w:numPr>
        <w:rPr>
          <w:rFonts w:asciiTheme="minorHAnsi" w:hAnsiTheme="minorHAnsi"/>
        </w:rPr>
      </w:pPr>
      <w:r w:rsidRPr="2C171189">
        <w:rPr>
          <w:rFonts w:asciiTheme="minorHAnsi" w:hAnsiTheme="minorHAnsi"/>
        </w:rPr>
        <w:t>An active Internet connection</w:t>
      </w:r>
    </w:p>
    <w:p w14:paraId="26429D59" w14:textId="718F69DE" w:rsidR="00A76856" w:rsidRPr="009F4DDE" w:rsidRDefault="2C171189" w:rsidP="2C171189">
      <w:pPr>
        <w:pStyle w:val="ListParagraph"/>
        <w:numPr>
          <w:ilvl w:val="0"/>
          <w:numId w:val="1"/>
        </w:numPr>
        <w:rPr>
          <w:rFonts w:asciiTheme="minorHAnsi" w:hAnsiTheme="minorHAnsi"/>
        </w:rPr>
      </w:pPr>
      <w:r w:rsidRPr="2C171189">
        <w:rPr>
          <w:rFonts w:asciiTheme="minorHAnsi" w:hAnsiTheme="minorHAnsi"/>
        </w:rPr>
        <w:t>Office 365 email account</w:t>
      </w:r>
    </w:p>
    <w:p w14:paraId="5D0C3B8D" w14:textId="77777777" w:rsidR="006D6282" w:rsidRDefault="006D6282" w:rsidP="006D6282">
      <w:pPr>
        <w:ind w:left="0"/>
        <w:rPr>
          <w:rFonts w:asciiTheme="minorHAnsi" w:hAnsiTheme="minorHAnsi" w:cstheme="minorHAnsi"/>
        </w:rPr>
      </w:pPr>
    </w:p>
    <w:p w14:paraId="00A6CD83" w14:textId="3706990F" w:rsidR="006D6282" w:rsidRDefault="2C171189" w:rsidP="00265A5A">
      <w:pPr>
        <w:pStyle w:val="Heading4"/>
        <w:ind w:left="0"/>
      </w:pPr>
      <w:r>
        <w:t>Creating Dynamics CRM Instance</w:t>
      </w:r>
    </w:p>
    <w:p w14:paraId="1C045F3F" w14:textId="4F0F1687" w:rsidR="00876356" w:rsidRPr="00876356" w:rsidRDefault="2C171189" w:rsidP="2C171189">
      <w:pPr>
        <w:rPr>
          <w:rFonts w:asciiTheme="minorHAnsi" w:hAnsiTheme="minorHAnsi"/>
        </w:rPr>
      </w:pPr>
      <w:r w:rsidRPr="2C171189">
        <w:rPr>
          <w:rFonts w:asciiTheme="minorHAnsi" w:hAnsiTheme="minorHAnsi"/>
        </w:rPr>
        <w:t xml:space="preserve">If you have completed this from the prerequisites then you can skip section and just login to your CRM portal at https://&lt;your domain name&gt;.crm.dynamics.com/.  Start with the </w:t>
      </w:r>
      <w:r w:rsidRPr="2C171189">
        <w:rPr>
          <w:rFonts w:asciiTheme="minorHAnsi" w:hAnsiTheme="minorHAnsi"/>
          <w:b/>
          <w:bCs/>
        </w:rPr>
        <w:t>Creating the Logic App and Connect to Dynamics</w:t>
      </w:r>
      <w:r w:rsidRPr="2C171189">
        <w:rPr>
          <w:rFonts w:asciiTheme="minorHAnsi" w:hAnsiTheme="minorHAnsi"/>
        </w:rPr>
        <w:t xml:space="preserve"> section.</w:t>
      </w:r>
    </w:p>
    <w:p w14:paraId="10EE1084" w14:textId="4E6E4361" w:rsidR="00FC38DF" w:rsidRPr="00422FCA" w:rsidRDefault="2C171189" w:rsidP="2C171189">
      <w:pPr>
        <w:pStyle w:val="ListParagraph"/>
        <w:numPr>
          <w:ilvl w:val="0"/>
          <w:numId w:val="4"/>
        </w:numPr>
        <w:spacing w:after="160" w:line="259" w:lineRule="auto"/>
        <w:ind w:right="0"/>
        <w:rPr>
          <w:rFonts w:asciiTheme="minorHAnsi" w:hAnsiTheme="minorHAnsi"/>
        </w:rPr>
      </w:pPr>
      <w:r w:rsidRPr="2C171189">
        <w:rPr>
          <w:rFonts w:asciiTheme="minorHAnsi" w:hAnsiTheme="minorHAnsi"/>
        </w:rPr>
        <w:t xml:space="preserve">Create a unique instance for yourself for the </w:t>
      </w:r>
      <w:r w:rsidRPr="2C171189">
        <w:rPr>
          <w:rFonts w:asciiTheme="minorHAnsi" w:hAnsiTheme="minorHAnsi"/>
          <w:color w:val="000000" w:themeColor="accent6"/>
        </w:rPr>
        <w:t>lab</w:t>
      </w:r>
      <w:r w:rsidRPr="2C171189">
        <w:rPr>
          <w:rStyle w:val="Heading2Char"/>
          <w:b w:val="0"/>
          <w:bCs w:val="0"/>
          <w:color w:val="000000" w:themeColor="accent6"/>
          <w:sz w:val="22"/>
          <w:szCs w:val="22"/>
        </w:rPr>
        <w:t>.  The</w:t>
      </w:r>
      <w:r w:rsidRPr="2C171189">
        <w:rPr>
          <w:rFonts w:asciiTheme="minorHAnsi" w:hAnsiTheme="minorHAnsi"/>
          <w:color w:val="000000" w:themeColor="accent6"/>
        </w:rPr>
        <w:t xml:space="preserve"> Logic </w:t>
      </w:r>
      <w:r w:rsidRPr="2C171189">
        <w:rPr>
          <w:rFonts w:asciiTheme="minorHAnsi" w:hAnsiTheme="minorHAnsi"/>
        </w:rPr>
        <w:t xml:space="preserve">App will react to a change for every Account entity in the CRM instance.  Go to </w:t>
      </w:r>
      <w:hyperlink r:id="rId19">
        <w:r w:rsidRPr="2C171189">
          <w:rPr>
            <w:rStyle w:val="Hyperlink"/>
            <w:rFonts w:asciiTheme="minorHAnsi" w:hAnsiTheme="minorHAnsi"/>
          </w:rPr>
          <w:t>https://signup.microsoft.com/Signup?OfferId=bd569279-37f5-4f5c-99d0-425873bb9a4b&amp;dl=DYN365_ENTERPRISE_PLAN1&amp;Culture=en-us&amp;Country=us&amp;ali=1</w:t>
        </w:r>
      </w:hyperlink>
      <w:r w:rsidRPr="2C171189">
        <w:rPr>
          <w:rFonts w:asciiTheme="minorHAnsi" w:hAnsiTheme="minorHAnsi"/>
        </w:rPr>
        <w:t xml:space="preserve"> </w:t>
      </w:r>
    </w:p>
    <w:p w14:paraId="1FCEEE09" w14:textId="497B4CEA" w:rsidR="00C367F6" w:rsidRDefault="2C171189" w:rsidP="2C171189">
      <w:pPr>
        <w:pStyle w:val="ListParagraph"/>
        <w:numPr>
          <w:ilvl w:val="0"/>
          <w:numId w:val="4"/>
        </w:numPr>
        <w:spacing w:after="160" w:line="259" w:lineRule="auto"/>
        <w:ind w:right="0"/>
        <w:rPr>
          <w:rFonts w:asciiTheme="minorHAnsi" w:hAnsiTheme="minorHAnsi"/>
        </w:rPr>
      </w:pPr>
      <w:r w:rsidRPr="2C171189">
        <w:rPr>
          <w:rFonts w:asciiTheme="minorHAnsi" w:hAnsiTheme="minorHAnsi"/>
        </w:rPr>
        <w:t xml:space="preserve">Fill in the form with your information to create an instance.  You can use your Microsoft email address for the </w:t>
      </w:r>
      <w:r w:rsidRPr="2C171189">
        <w:rPr>
          <w:rFonts w:asciiTheme="minorHAnsi" w:hAnsiTheme="minorHAnsi"/>
          <w:b/>
          <w:bCs/>
        </w:rPr>
        <w:t>Business Email Address</w:t>
      </w:r>
      <w:r w:rsidRPr="2C171189">
        <w:rPr>
          <w:rFonts w:asciiTheme="minorHAnsi" w:hAnsiTheme="minorHAnsi"/>
        </w:rPr>
        <w:t xml:space="preserve">.  Once complete click </w:t>
      </w:r>
      <w:r w:rsidRPr="2C171189">
        <w:rPr>
          <w:rFonts w:asciiTheme="minorHAnsi" w:hAnsiTheme="minorHAnsi"/>
          <w:b/>
          <w:bCs/>
        </w:rPr>
        <w:t>Next</w:t>
      </w:r>
      <w:r w:rsidRPr="2C171189">
        <w:rPr>
          <w:rFonts w:asciiTheme="minorHAnsi" w:hAnsiTheme="minorHAnsi"/>
        </w:rPr>
        <w:t xml:space="preserve">. </w:t>
      </w:r>
      <w:r w:rsidR="11A8112D">
        <w:br/>
      </w:r>
      <w:r w:rsidR="11A8112D">
        <w:rPr>
          <w:noProof/>
        </w:rPr>
        <w:drawing>
          <wp:inline distT="0" distB="0" distL="0" distR="0" wp14:anchorId="0C631614" wp14:editId="0DFFA1F2">
            <wp:extent cx="4078100" cy="3716055"/>
            <wp:effectExtent l="0" t="0" r="0" b="0"/>
            <wp:docPr id="74911418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078100" cy="3716055"/>
                    </a:xfrm>
                    <a:prstGeom prst="rect">
                      <a:avLst/>
                    </a:prstGeom>
                  </pic:spPr>
                </pic:pic>
              </a:graphicData>
            </a:graphic>
          </wp:inline>
        </w:drawing>
      </w:r>
    </w:p>
    <w:p w14:paraId="1A4277B7" w14:textId="0CB05E71" w:rsidR="00A33CA5" w:rsidRDefault="2C171189" w:rsidP="2C171189">
      <w:pPr>
        <w:pStyle w:val="ListParagraph"/>
        <w:numPr>
          <w:ilvl w:val="0"/>
          <w:numId w:val="4"/>
        </w:numPr>
        <w:spacing w:after="160" w:line="259" w:lineRule="auto"/>
        <w:ind w:right="0"/>
        <w:rPr>
          <w:rFonts w:asciiTheme="minorHAnsi" w:hAnsiTheme="minorHAnsi"/>
        </w:rPr>
      </w:pPr>
      <w:r w:rsidRPr="2C171189">
        <w:rPr>
          <w:rFonts w:asciiTheme="minorHAnsi" w:hAnsiTheme="minorHAnsi"/>
        </w:rPr>
        <w:t xml:space="preserve">Create a </w:t>
      </w:r>
      <w:r w:rsidRPr="2C171189">
        <w:rPr>
          <w:rFonts w:asciiTheme="minorHAnsi" w:hAnsiTheme="minorHAnsi"/>
          <w:b/>
          <w:bCs/>
        </w:rPr>
        <w:t>username</w:t>
      </w:r>
      <w:r w:rsidRPr="2C171189">
        <w:rPr>
          <w:rFonts w:asciiTheme="minorHAnsi" w:hAnsiTheme="minorHAnsi"/>
        </w:rPr>
        <w:t xml:space="preserve"> and new </w:t>
      </w:r>
      <w:r w:rsidRPr="2C171189">
        <w:rPr>
          <w:rFonts w:asciiTheme="minorHAnsi" w:hAnsiTheme="minorHAnsi"/>
          <w:b/>
          <w:bCs/>
        </w:rPr>
        <w:t>company name</w:t>
      </w:r>
      <w:r w:rsidRPr="2C171189">
        <w:rPr>
          <w:rFonts w:asciiTheme="minorHAnsi" w:hAnsiTheme="minorHAnsi"/>
        </w:rPr>
        <w:t xml:space="preserve"> to create an account and a </w:t>
      </w:r>
      <w:r w:rsidRPr="2C171189">
        <w:rPr>
          <w:rFonts w:asciiTheme="minorHAnsi" w:hAnsiTheme="minorHAnsi"/>
          <w:b/>
          <w:bCs/>
        </w:rPr>
        <w:t>password</w:t>
      </w:r>
      <w:r w:rsidRPr="2C171189">
        <w:rPr>
          <w:rFonts w:asciiTheme="minorHAnsi" w:hAnsiTheme="minorHAnsi"/>
        </w:rPr>
        <w:t xml:space="preserve"> then click </w:t>
      </w:r>
      <w:r w:rsidRPr="2C171189">
        <w:rPr>
          <w:rFonts w:asciiTheme="minorHAnsi" w:hAnsiTheme="minorHAnsi"/>
          <w:b/>
          <w:bCs/>
        </w:rPr>
        <w:t>Create my account</w:t>
      </w:r>
      <w:r w:rsidRPr="2C171189">
        <w:rPr>
          <w:rFonts w:asciiTheme="minorHAnsi" w:hAnsiTheme="minorHAnsi"/>
        </w:rPr>
        <w:t>.</w:t>
      </w:r>
      <w:r w:rsidR="11A8112D">
        <w:br/>
      </w:r>
      <w:r w:rsidR="11A8112D">
        <w:rPr>
          <w:noProof/>
        </w:rPr>
        <w:drawing>
          <wp:inline distT="0" distB="0" distL="0" distR="0" wp14:anchorId="555CD54A" wp14:editId="6C513BB8">
            <wp:extent cx="3837141" cy="2968668"/>
            <wp:effectExtent l="0" t="0" r="0" b="3175"/>
            <wp:docPr id="129197811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837141" cy="2968668"/>
                    </a:xfrm>
                    <a:prstGeom prst="rect">
                      <a:avLst/>
                    </a:prstGeom>
                  </pic:spPr>
                </pic:pic>
              </a:graphicData>
            </a:graphic>
          </wp:inline>
        </w:drawing>
      </w:r>
    </w:p>
    <w:p w14:paraId="6523C0F5" w14:textId="1D26327A" w:rsidR="00B529BE" w:rsidRDefault="2C171189" w:rsidP="2C171189">
      <w:pPr>
        <w:pStyle w:val="ListParagraph"/>
        <w:numPr>
          <w:ilvl w:val="0"/>
          <w:numId w:val="4"/>
        </w:numPr>
        <w:spacing w:after="160" w:line="259" w:lineRule="auto"/>
        <w:ind w:right="0"/>
        <w:rPr>
          <w:rFonts w:asciiTheme="minorHAnsi" w:hAnsiTheme="minorHAnsi"/>
        </w:rPr>
      </w:pPr>
      <w:r w:rsidRPr="2C171189">
        <w:rPr>
          <w:rFonts w:asciiTheme="minorHAnsi" w:hAnsiTheme="minorHAnsi"/>
        </w:rPr>
        <w:t>Next, you’ll need to validate that you are not a robot.</w:t>
      </w:r>
      <w:r w:rsidR="11A8112D">
        <w:br/>
      </w:r>
      <w:r w:rsidR="11A8112D">
        <w:rPr>
          <w:noProof/>
        </w:rPr>
        <w:drawing>
          <wp:inline distT="0" distB="0" distL="0" distR="0" wp14:anchorId="42FFC071" wp14:editId="29E4FFDA">
            <wp:extent cx="3390378" cy="1615327"/>
            <wp:effectExtent l="0" t="0" r="635" b="4445"/>
            <wp:docPr id="28929878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390378" cy="1615327"/>
                    </a:xfrm>
                    <a:prstGeom prst="rect">
                      <a:avLst/>
                    </a:prstGeom>
                  </pic:spPr>
                </pic:pic>
              </a:graphicData>
            </a:graphic>
          </wp:inline>
        </w:drawing>
      </w:r>
    </w:p>
    <w:p w14:paraId="31CFE298" w14:textId="29636066" w:rsidR="00C2771D" w:rsidRDefault="2C171189" w:rsidP="2C171189">
      <w:pPr>
        <w:pStyle w:val="ListParagraph"/>
        <w:numPr>
          <w:ilvl w:val="0"/>
          <w:numId w:val="4"/>
        </w:numPr>
        <w:spacing w:after="160" w:line="259" w:lineRule="auto"/>
        <w:ind w:right="0"/>
        <w:rPr>
          <w:rFonts w:asciiTheme="minorHAnsi" w:hAnsiTheme="minorHAnsi"/>
        </w:rPr>
      </w:pPr>
      <w:r w:rsidRPr="2C171189">
        <w:rPr>
          <w:rFonts w:asciiTheme="minorHAnsi" w:hAnsiTheme="minorHAnsi"/>
        </w:rPr>
        <w:t xml:space="preserve">Save the info, specifically the sign in URL and the userID you created. Then click the </w:t>
      </w:r>
      <w:r w:rsidRPr="2C171189">
        <w:rPr>
          <w:rFonts w:asciiTheme="minorHAnsi" w:hAnsiTheme="minorHAnsi"/>
          <w:b/>
          <w:bCs/>
        </w:rPr>
        <w:t>Set up</w:t>
      </w:r>
      <w:r w:rsidRPr="2C171189">
        <w:rPr>
          <w:rFonts w:asciiTheme="minorHAnsi" w:hAnsiTheme="minorHAnsi"/>
        </w:rPr>
        <w:t xml:space="preserve"> button.</w:t>
      </w:r>
      <w:r w:rsidR="11A8112D">
        <w:br/>
      </w:r>
      <w:r w:rsidR="11A8112D">
        <w:rPr>
          <w:noProof/>
        </w:rPr>
        <w:drawing>
          <wp:inline distT="0" distB="0" distL="0" distR="0" wp14:anchorId="42A9DE7E" wp14:editId="48293638">
            <wp:extent cx="3526466" cy="2221282"/>
            <wp:effectExtent l="0" t="0" r="0" b="7620"/>
            <wp:docPr id="19754233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526466" cy="2221282"/>
                    </a:xfrm>
                    <a:prstGeom prst="rect">
                      <a:avLst/>
                    </a:prstGeom>
                  </pic:spPr>
                </pic:pic>
              </a:graphicData>
            </a:graphic>
          </wp:inline>
        </w:drawing>
      </w:r>
    </w:p>
    <w:p w14:paraId="35335890" w14:textId="6152269A" w:rsidR="005F1462" w:rsidRDefault="2C171189" w:rsidP="2C171189">
      <w:pPr>
        <w:pStyle w:val="ListParagraph"/>
        <w:numPr>
          <w:ilvl w:val="0"/>
          <w:numId w:val="4"/>
        </w:numPr>
        <w:spacing w:after="160" w:line="259" w:lineRule="auto"/>
        <w:ind w:right="0"/>
        <w:rPr>
          <w:rFonts w:asciiTheme="minorHAnsi" w:hAnsiTheme="minorHAnsi"/>
        </w:rPr>
      </w:pPr>
      <w:r w:rsidRPr="2C171189">
        <w:rPr>
          <w:rFonts w:asciiTheme="minorHAnsi" w:hAnsiTheme="minorHAnsi"/>
        </w:rPr>
        <w:t xml:space="preserve">Next, select the </w:t>
      </w:r>
      <w:r w:rsidRPr="2C171189">
        <w:rPr>
          <w:rFonts w:asciiTheme="minorHAnsi" w:hAnsiTheme="minorHAnsi"/>
          <w:b/>
          <w:bCs/>
        </w:rPr>
        <w:t>Customer service</w:t>
      </w:r>
      <w:r w:rsidRPr="2C171189">
        <w:rPr>
          <w:rFonts w:asciiTheme="minorHAnsi" w:hAnsiTheme="minorHAnsi"/>
        </w:rPr>
        <w:t xml:space="preserve"> box which will unselect the Sales box and then click </w:t>
      </w:r>
      <w:r w:rsidRPr="2C171189">
        <w:rPr>
          <w:rFonts w:asciiTheme="minorHAnsi" w:hAnsiTheme="minorHAnsi"/>
          <w:b/>
          <w:bCs/>
        </w:rPr>
        <w:t>Complete Setup</w:t>
      </w:r>
      <w:r w:rsidRPr="2C171189">
        <w:rPr>
          <w:rFonts w:asciiTheme="minorHAnsi" w:hAnsiTheme="minorHAnsi"/>
        </w:rPr>
        <w:t>.</w:t>
      </w:r>
      <w:r w:rsidR="11A8112D">
        <w:br/>
      </w:r>
      <w:r w:rsidR="11A8112D">
        <w:rPr>
          <w:noProof/>
        </w:rPr>
        <w:drawing>
          <wp:inline distT="0" distB="0" distL="0" distR="0" wp14:anchorId="481048C9" wp14:editId="27AE45F0">
            <wp:extent cx="3777820" cy="3231715"/>
            <wp:effectExtent l="0" t="0" r="0" b="6985"/>
            <wp:docPr id="134798916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4">
                      <a:extLst>
                        <a:ext uri="{28A0092B-C50C-407E-A947-70E740481C1C}">
                          <a14:useLocalDpi xmlns:a14="http://schemas.microsoft.com/office/drawing/2010/main" val="0"/>
                        </a:ext>
                      </a:extLst>
                    </a:blip>
                    <a:stretch>
                      <a:fillRect/>
                    </a:stretch>
                  </pic:blipFill>
                  <pic:spPr>
                    <a:xfrm>
                      <a:off x="0" y="0"/>
                      <a:ext cx="3777820" cy="3231715"/>
                    </a:xfrm>
                    <a:prstGeom prst="rect">
                      <a:avLst/>
                    </a:prstGeom>
                  </pic:spPr>
                </pic:pic>
              </a:graphicData>
            </a:graphic>
          </wp:inline>
        </w:drawing>
      </w:r>
    </w:p>
    <w:p w14:paraId="762FA6A3" w14:textId="003D96C8" w:rsidR="00765CDC" w:rsidRDefault="2C171189" w:rsidP="2C171189">
      <w:pPr>
        <w:pStyle w:val="ListParagraph"/>
        <w:numPr>
          <w:ilvl w:val="0"/>
          <w:numId w:val="4"/>
        </w:numPr>
        <w:spacing w:after="160" w:line="259" w:lineRule="auto"/>
        <w:ind w:right="0"/>
        <w:rPr>
          <w:rFonts w:asciiTheme="minorHAnsi" w:hAnsiTheme="minorHAnsi"/>
        </w:rPr>
      </w:pPr>
      <w:r w:rsidRPr="2C171189">
        <w:rPr>
          <w:rFonts w:asciiTheme="minorHAnsi" w:hAnsiTheme="minorHAnsi"/>
        </w:rPr>
        <w:t>It will take about a minute to finish provisioning the CRM instance.</w:t>
      </w:r>
    </w:p>
    <w:p w14:paraId="18220D7F" w14:textId="73E284F0" w:rsidR="008A00C4" w:rsidRPr="00422FCA" w:rsidRDefault="2C171189" w:rsidP="2C171189">
      <w:pPr>
        <w:pStyle w:val="ListParagraph"/>
        <w:numPr>
          <w:ilvl w:val="0"/>
          <w:numId w:val="4"/>
        </w:numPr>
        <w:spacing w:after="160" w:line="259" w:lineRule="auto"/>
        <w:ind w:right="0"/>
        <w:rPr>
          <w:rFonts w:asciiTheme="minorHAnsi" w:hAnsiTheme="minorHAnsi"/>
        </w:rPr>
      </w:pPr>
      <w:r w:rsidRPr="2C171189">
        <w:rPr>
          <w:rFonts w:asciiTheme="minorHAnsi" w:hAnsiTheme="minorHAnsi"/>
        </w:rPr>
        <w:t>Leave the window open, so you can come back and edit accounts later in the lab.</w:t>
      </w:r>
    </w:p>
    <w:p w14:paraId="5B3C809D" w14:textId="4CE30ECE" w:rsidR="00FC38DF" w:rsidRDefault="2C171189" w:rsidP="00FC38DF">
      <w:pPr>
        <w:pStyle w:val="Heading4"/>
        <w:ind w:left="0"/>
      </w:pPr>
      <w:r>
        <w:t>Creating the Logic App and Connect to Dynamics</w:t>
      </w:r>
    </w:p>
    <w:p w14:paraId="23C6D87F" w14:textId="77777777" w:rsidR="00581211" w:rsidRPr="00A711D7" w:rsidRDefault="2C171189" w:rsidP="2C171189">
      <w:pPr>
        <w:pStyle w:val="ListParagraph"/>
        <w:numPr>
          <w:ilvl w:val="0"/>
          <w:numId w:val="30"/>
        </w:numPr>
        <w:spacing w:after="160" w:line="259" w:lineRule="auto"/>
        <w:ind w:right="0"/>
        <w:rPr>
          <w:rFonts w:asciiTheme="minorHAnsi" w:hAnsiTheme="minorHAnsi"/>
        </w:rPr>
      </w:pPr>
      <w:r w:rsidRPr="2C171189">
        <w:rPr>
          <w:rFonts w:asciiTheme="minorHAnsi" w:hAnsiTheme="minorHAnsi"/>
        </w:rPr>
        <w:t xml:space="preserve">Navigate to the Azure Management portal, </w:t>
      </w:r>
      <w:hyperlink r:id="rId25">
        <w:r w:rsidRPr="2C171189">
          <w:rPr>
            <w:rStyle w:val="Hyperlink"/>
            <w:rFonts w:asciiTheme="minorHAnsi" w:hAnsiTheme="minorHAnsi"/>
          </w:rPr>
          <w:t>http://portal.azure.com</w:t>
        </w:r>
      </w:hyperlink>
      <w:r w:rsidRPr="2C171189">
        <w:rPr>
          <w:rFonts w:asciiTheme="minorHAnsi" w:hAnsiTheme="minorHAnsi"/>
        </w:rPr>
        <w:t xml:space="preserve">. </w:t>
      </w:r>
    </w:p>
    <w:p w14:paraId="1E6C34AA" w14:textId="77777777" w:rsidR="00581211" w:rsidRPr="00A711D7" w:rsidRDefault="2C171189" w:rsidP="2C171189">
      <w:pPr>
        <w:pStyle w:val="ListParagraph"/>
        <w:numPr>
          <w:ilvl w:val="0"/>
          <w:numId w:val="30"/>
        </w:numPr>
        <w:spacing w:after="160" w:line="259" w:lineRule="auto"/>
        <w:ind w:right="0"/>
        <w:rPr>
          <w:rFonts w:asciiTheme="minorHAnsi" w:hAnsiTheme="minorHAnsi"/>
        </w:rPr>
      </w:pPr>
      <w:r w:rsidRPr="2C171189">
        <w:rPr>
          <w:rFonts w:asciiTheme="minorHAnsi" w:hAnsiTheme="minorHAnsi"/>
        </w:rPr>
        <w:t xml:space="preserve">Select </w:t>
      </w:r>
      <w:r w:rsidRPr="2C171189">
        <w:rPr>
          <w:rFonts w:asciiTheme="minorHAnsi" w:hAnsiTheme="minorHAnsi"/>
          <w:b/>
          <w:bCs/>
        </w:rPr>
        <w:t>+ New</w:t>
      </w:r>
      <w:r w:rsidRPr="2C171189">
        <w:rPr>
          <w:rFonts w:asciiTheme="minorHAnsi" w:hAnsiTheme="minorHAnsi"/>
        </w:rPr>
        <w:t xml:space="preserve">, then type </w:t>
      </w:r>
      <w:r w:rsidRPr="2C171189">
        <w:rPr>
          <w:rFonts w:asciiTheme="minorHAnsi" w:hAnsiTheme="minorHAnsi"/>
          <w:b/>
          <w:bCs/>
        </w:rPr>
        <w:t>logic app</w:t>
      </w:r>
      <w:r w:rsidRPr="2C171189">
        <w:rPr>
          <w:rFonts w:asciiTheme="minorHAnsi" w:hAnsiTheme="minorHAnsi"/>
        </w:rPr>
        <w:t xml:space="preserve"> into the search box on top. Select </w:t>
      </w:r>
      <w:r w:rsidRPr="2C171189">
        <w:rPr>
          <w:rFonts w:asciiTheme="minorHAnsi" w:hAnsiTheme="minorHAnsi"/>
          <w:b/>
          <w:bCs/>
        </w:rPr>
        <w:t>Logic App</w:t>
      </w:r>
      <w:r w:rsidRPr="2C171189">
        <w:rPr>
          <w:rFonts w:asciiTheme="minorHAnsi" w:hAnsiTheme="minorHAnsi"/>
        </w:rPr>
        <w:t xml:space="preserve"> from the results.</w:t>
      </w:r>
    </w:p>
    <w:p w14:paraId="382D1DE6" w14:textId="77777777" w:rsidR="00581211" w:rsidRPr="00A711D7" w:rsidRDefault="00581211" w:rsidP="00581211">
      <w:pPr>
        <w:pStyle w:val="ListParagraph"/>
        <w:rPr>
          <w:rFonts w:asciiTheme="minorHAnsi" w:hAnsiTheme="minorHAnsi" w:cstheme="minorHAnsi"/>
        </w:rPr>
      </w:pPr>
      <w:r w:rsidRPr="2C171189">
        <w:rPr>
          <w:rFonts w:asciiTheme="minorHAnsi" w:hAnsiTheme="minorHAnsi"/>
        </w:rPr>
        <w:t xml:space="preserve"> </w:t>
      </w:r>
      <w:r w:rsidRPr="00A711D7">
        <w:rPr>
          <w:rFonts w:asciiTheme="minorHAnsi" w:hAnsiTheme="minorHAnsi" w:cstheme="minorHAnsi"/>
          <w:noProof/>
        </w:rPr>
        <w:drawing>
          <wp:inline distT="0" distB="0" distL="0" distR="0" wp14:anchorId="0B304882" wp14:editId="565A640A">
            <wp:extent cx="4556760" cy="2399356"/>
            <wp:effectExtent l="19050" t="19050" r="15240" b="20320"/>
            <wp:docPr id="506" name="Picture 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66382" cy="2404423"/>
                    </a:xfrm>
                    <a:prstGeom prst="rect">
                      <a:avLst/>
                    </a:prstGeom>
                    <a:ln>
                      <a:solidFill>
                        <a:schemeClr val="tx1"/>
                      </a:solidFill>
                    </a:ln>
                  </pic:spPr>
                </pic:pic>
              </a:graphicData>
            </a:graphic>
          </wp:inline>
        </w:drawing>
      </w:r>
      <w:r w:rsidRPr="2C171189">
        <w:rPr>
          <w:rFonts w:asciiTheme="minorHAnsi" w:hAnsiTheme="minorHAnsi"/>
        </w:rPr>
        <w:t xml:space="preserve"> </w:t>
      </w:r>
    </w:p>
    <w:p w14:paraId="35E0C69D" w14:textId="77777777" w:rsidR="00581211" w:rsidRPr="00A711D7" w:rsidRDefault="2C171189" w:rsidP="2C171189">
      <w:pPr>
        <w:pStyle w:val="ListParagraph"/>
        <w:numPr>
          <w:ilvl w:val="0"/>
          <w:numId w:val="30"/>
        </w:numPr>
        <w:spacing w:after="160" w:line="259" w:lineRule="auto"/>
        <w:ind w:right="0"/>
        <w:rPr>
          <w:rFonts w:asciiTheme="minorHAnsi" w:hAnsiTheme="minorHAnsi"/>
        </w:rPr>
      </w:pPr>
      <w:r w:rsidRPr="2C171189">
        <w:rPr>
          <w:rFonts w:asciiTheme="minorHAnsi" w:hAnsiTheme="minorHAnsi"/>
        </w:rPr>
        <w:t xml:space="preserve">Select the </w:t>
      </w:r>
      <w:r w:rsidRPr="2C171189">
        <w:rPr>
          <w:rFonts w:asciiTheme="minorHAnsi" w:hAnsiTheme="minorHAnsi"/>
          <w:b/>
          <w:bCs/>
        </w:rPr>
        <w:t>Create</w:t>
      </w:r>
      <w:r w:rsidRPr="2C171189">
        <w:rPr>
          <w:rFonts w:asciiTheme="minorHAnsi" w:hAnsiTheme="minorHAnsi"/>
        </w:rPr>
        <w:t xml:space="preserve"> button on the Logic App overview blade.</w:t>
      </w:r>
    </w:p>
    <w:p w14:paraId="11E4380E" w14:textId="77777777" w:rsidR="002117D8" w:rsidRPr="00A711D7" w:rsidRDefault="2C171189" w:rsidP="2C171189">
      <w:pPr>
        <w:pStyle w:val="ListParagraph"/>
        <w:keepNext/>
        <w:numPr>
          <w:ilvl w:val="0"/>
          <w:numId w:val="30"/>
        </w:numPr>
        <w:spacing w:after="160" w:line="259" w:lineRule="auto"/>
        <w:ind w:right="0"/>
        <w:rPr>
          <w:rFonts w:asciiTheme="minorHAnsi" w:hAnsiTheme="minorHAnsi"/>
        </w:rPr>
      </w:pPr>
      <w:r w:rsidRPr="2C171189">
        <w:rPr>
          <w:rFonts w:asciiTheme="minorHAnsi" w:hAnsiTheme="minorHAnsi"/>
        </w:rPr>
        <w:t>On the Create Logic App blade, specify the following configuration options:</w:t>
      </w:r>
    </w:p>
    <w:p w14:paraId="7B472AB4" w14:textId="77777777" w:rsidR="002117D8" w:rsidRPr="00A711D7" w:rsidRDefault="2C171189" w:rsidP="2C171189">
      <w:pPr>
        <w:pStyle w:val="ListParagraph"/>
        <w:keepNext/>
        <w:numPr>
          <w:ilvl w:val="1"/>
          <w:numId w:val="30"/>
        </w:numPr>
        <w:spacing w:after="160" w:line="259" w:lineRule="auto"/>
        <w:ind w:right="0"/>
        <w:rPr>
          <w:rFonts w:asciiTheme="minorHAnsi" w:hAnsiTheme="minorHAnsi"/>
        </w:rPr>
      </w:pPr>
      <w:r w:rsidRPr="2C171189">
        <w:rPr>
          <w:rFonts w:asciiTheme="minorHAnsi" w:hAnsiTheme="minorHAnsi"/>
          <w:b/>
          <w:bCs/>
        </w:rPr>
        <w:t>Name</w:t>
      </w:r>
      <w:r w:rsidRPr="2C171189">
        <w:rPr>
          <w:rFonts w:asciiTheme="minorHAnsi" w:hAnsiTheme="minorHAnsi"/>
        </w:rPr>
        <w:t>: unique value for the App name (ensure the green check mark appears).</w:t>
      </w:r>
    </w:p>
    <w:p w14:paraId="743E2F60" w14:textId="1E849730" w:rsidR="002117D8" w:rsidRPr="00A711D7" w:rsidRDefault="2C171189" w:rsidP="2C171189">
      <w:pPr>
        <w:pStyle w:val="ListParagraph"/>
        <w:keepNext/>
        <w:numPr>
          <w:ilvl w:val="1"/>
          <w:numId w:val="30"/>
        </w:numPr>
        <w:spacing w:after="160" w:line="259" w:lineRule="auto"/>
        <w:ind w:right="0"/>
        <w:rPr>
          <w:rFonts w:asciiTheme="minorHAnsi" w:hAnsiTheme="minorHAnsi"/>
        </w:rPr>
      </w:pPr>
      <w:r w:rsidRPr="2C171189">
        <w:rPr>
          <w:rFonts w:asciiTheme="minorHAnsi" w:hAnsiTheme="minorHAnsi"/>
        </w:rPr>
        <w:t xml:space="preserve">Specify the Resource Group </w:t>
      </w:r>
      <w:r w:rsidRPr="2C171189">
        <w:rPr>
          <w:rFonts w:asciiTheme="minorHAnsi" w:hAnsiTheme="minorHAnsi"/>
          <w:b/>
          <w:bCs/>
        </w:rPr>
        <w:t>ServerlessLabs</w:t>
      </w:r>
      <w:r w:rsidRPr="2C171189">
        <w:rPr>
          <w:rFonts w:asciiTheme="minorHAnsi" w:hAnsiTheme="minorHAnsi"/>
        </w:rPr>
        <w:t>, could be new or existing but you’ll want to keep everything in the same resource group for ease of management.</w:t>
      </w:r>
    </w:p>
    <w:p w14:paraId="10AC7CF9" w14:textId="77777777" w:rsidR="002117D8" w:rsidRPr="00A711D7" w:rsidRDefault="2C171189" w:rsidP="2C171189">
      <w:pPr>
        <w:pStyle w:val="ListParagraph"/>
        <w:keepNext/>
        <w:numPr>
          <w:ilvl w:val="1"/>
          <w:numId w:val="30"/>
        </w:numPr>
        <w:spacing w:after="160" w:line="259" w:lineRule="auto"/>
        <w:ind w:right="0"/>
        <w:rPr>
          <w:rFonts w:asciiTheme="minorHAnsi" w:hAnsiTheme="minorHAnsi"/>
        </w:rPr>
      </w:pPr>
      <w:r w:rsidRPr="2C171189">
        <w:rPr>
          <w:rFonts w:asciiTheme="minorHAnsi" w:hAnsiTheme="minorHAnsi"/>
        </w:rPr>
        <w:t xml:space="preserve">Select the same </w:t>
      </w:r>
      <w:r w:rsidRPr="2C171189">
        <w:rPr>
          <w:rFonts w:asciiTheme="minorHAnsi" w:hAnsiTheme="minorHAnsi"/>
          <w:b/>
          <w:bCs/>
        </w:rPr>
        <w:t>location</w:t>
      </w:r>
      <w:r w:rsidRPr="2C171189">
        <w:rPr>
          <w:rFonts w:asciiTheme="minorHAnsi" w:hAnsiTheme="minorHAnsi"/>
        </w:rPr>
        <w:t xml:space="preserve"> as your Resource Group.</w:t>
      </w:r>
    </w:p>
    <w:p w14:paraId="785CB9DB" w14:textId="367327C9" w:rsidR="009E6A94" w:rsidRDefault="009E6A94" w:rsidP="002117D8">
      <w:pPr>
        <w:ind w:left="720"/>
      </w:pPr>
      <w:r>
        <w:rPr>
          <w:noProof/>
        </w:rPr>
        <w:drawing>
          <wp:inline distT="0" distB="0" distL="0" distR="0" wp14:anchorId="7ACA08CE" wp14:editId="7F0F2A48">
            <wp:extent cx="2299840" cy="3528164"/>
            <wp:effectExtent l="0" t="0" r="5715" b="0"/>
            <wp:docPr id="119937943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299840" cy="3528164"/>
                    </a:xfrm>
                    <a:prstGeom prst="rect">
                      <a:avLst/>
                    </a:prstGeom>
                  </pic:spPr>
                </pic:pic>
              </a:graphicData>
            </a:graphic>
          </wp:inline>
        </w:drawing>
      </w:r>
    </w:p>
    <w:p w14:paraId="7CABACB2" w14:textId="4A55A2AC" w:rsidR="002117D8" w:rsidRPr="000E62A0" w:rsidRDefault="2C171189" w:rsidP="2C171189">
      <w:pPr>
        <w:pStyle w:val="ListParagraph"/>
        <w:numPr>
          <w:ilvl w:val="0"/>
          <w:numId w:val="30"/>
        </w:numPr>
        <w:spacing w:after="160" w:line="259" w:lineRule="auto"/>
        <w:ind w:right="0"/>
        <w:rPr>
          <w:rFonts w:asciiTheme="minorHAnsi" w:hAnsiTheme="minorHAnsi"/>
        </w:rPr>
      </w:pPr>
      <w:r w:rsidRPr="2C171189">
        <w:rPr>
          <w:rFonts w:asciiTheme="minorHAnsi" w:hAnsiTheme="minorHAnsi"/>
        </w:rPr>
        <w:t xml:space="preserve">Open the Logic App once it has been provisioned.  Click either the </w:t>
      </w:r>
      <w:r w:rsidRPr="2C171189">
        <w:rPr>
          <w:rFonts w:asciiTheme="minorHAnsi" w:hAnsiTheme="minorHAnsi"/>
          <w:b/>
          <w:bCs/>
        </w:rPr>
        <w:t>Edit</w:t>
      </w:r>
      <w:r w:rsidRPr="2C171189">
        <w:rPr>
          <w:rFonts w:asciiTheme="minorHAnsi" w:hAnsiTheme="minorHAnsi"/>
        </w:rPr>
        <w:t xml:space="preserve"> button on the </w:t>
      </w:r>
      <w:r w:rsidRPr="2C171189">
        <w:rPr>
          <w:rFonts w:asciiTheme="minorHAnsi" w:hAnsiTheme="minorHAnsi"/>
          <w:b/>
          <w:bCs/>
        </w:rPr>
        <w:t>Logic App Designer</w:t>
      </w:r>
      <w:r w:rsidRPr="2C171189">
        <w:rPr>
          <w:rFonts w:asciiTheme="minorHAnsi" w:hAnsiTheme="minorHAnsi"/>
        </w:rPr>
        <w:t xml:space="preserve"> link to open the designer or the </w:t>
      </w:r>
      <w:r w:rsidRPr="2C171189">
        <w:rPr>
          <w:rFonts w:asciiTheme="minorHAnsi" w:hAnsiTheme="minorHAnsi"/>
          <w:b/>
          <w:bCs/>
        </w:rPr>
        <w:t>Logic App Designer</w:t>
      </w:r>
      <w:r w:rsidRPr="2C171189">
        <w:rPr>
          <w:rFonts w:asciiTheme="minorHAnsi" w:hAnsiTheme="minorHAnsi"/>
        </w:rPr>
        <w:t xml:space="preserve"> link on the </w:t>
      </w:r>
      <w:r w:rsidR="00CD020A" w:rsidRPr="2C171189">
        <w:rPr>
          <w:rFonts w:asciiTheme="minorHAnsi" w:hAnsiTheme="minorHAnsi"/>
        </w:rPr>
        <w:t>left-hand</w:t>
      </w:r>
      <w:r w:rsidRPr="2C171189">
        <w:rPr>
          <w:rFonts w:asciiTheme="minorHAnsi" w:hAnsiTheme="minorHAnsi"/>
        </w:rPr>
        <w:t xml:space="preserve"> </w:t>
      </w:r>
      <w:bookmarkStart w:id="11" w:name="_GoBack"/>
      <w:bookmarkEnd w:id="11"/>
      <w:r w:rsidRPr="2C171189">
        <w:rPr>
          <w:rFonts w:asciiTheme="minorHAnsi" w:hAnsiTheme="minorHAnsi"/>
        </w:rPr>
        <w:t>side under the Development Tools heading.</w:t>
      </w:r>
      <w:r w:rsidR="11A8112D">
        <w:br/>
      </w:r>
      <w:r w:rsidR="11A8112D">
        <w:rPr>
          <w:noProof/>
        </w:rPr>
        <w:drawing>
          <wp:inline distT="0" distB="0" distL="0" distR="0" wp14:anchorId="1CB68427" wp14:editId="39F7BF10">
            <wp:extent cx="5715000" cy="513715"/>
            <wp:effectExtent l="0" t="0" r="0" b="635"/>
            <wp:docPr id="171417134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8">
                      <a:extLst>
                        <a:ext uri="{28A0092B-C50C-407E-A947-70E740481C1C}">
                          <a14:useLocalDpi xmlns:a14="http://schemas.microsoft.com/office/drawing/2010/main" val="0"/>
                        </a:ext>
                      </a:extLst>
                    </a:blip>
                    <a:stretch>
                      <a:fillRect/>
                    </a:stretch>
                  </pic:blipFill>
                  <pic:spPr>
                    <a:xfrm>
                      <a:off x="0" y="0"/>
                      <a:ext cx="5715000" cy="513715"/>
                    </a:xfrm>
                    <a:prstGeom prst="rect">
                      <a:avLst/>
                    </a:prstGeom>
                  </pic:spPr>
                </pic:pic>
              </a:graphicData>
            </a:graphic>
          </wp:inline>
        </w:drawing>
      </w:r>
      <w:r w:rsidR="11A8112D">
        <w:rPr>
          <w:noProof/>
        </w:rPr>
        <w:drawing>
          <wp:inline distT="0" distB="0" distL="0" distR="0" wp14:anchorId="2596F152" wp14:editId="6DD46304">
            <wp:extent cx="5715000" cy="513715"/>
            <wp:effectExtent l="0" t="0" r="0" b="635"/>
            <wp:docPr id="93517171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8">
                      <a:extLst>
                        <a:ext uri="{28A0092B-C50C-407E-A947-70E740481C1C}">
                          <a14:useLocalDpi xmlns:a14="http://schemas.microsoft.com/office/drawing/2010/main" val="0"/>
                        </a:ext>
                      </a:extLst>
                    </a:blip>
                    <a:stretch>
                      <a:fillRect/>
                    </a:stretch>
                  </pic:blipFill>
                  <pic:spPr>
                    <a:xfrm>
                      <a:off x="0" y="0"/>
                      <a:ext cx="5715000" cy="513715"/>
                    </a:xfrm>
                    <a:prstGeom prst="rect">
                      <a:avLst/>
                    </a:prstGeom>
                  </pic:spPr>
                </pic:pic>
              </a:graphicData>
            </a:graphic>
          </wp:inline>
        </w:drawing>
      </w:r>
      <w:r w:rsidR="11A8112D">
        <w:rPr>
          <w:noProof/>
        </w:rPr>
        <w:drawing>
          <wp:inline distT="0" distB="0" distL="0" distR="0" wp14:anchorId="7071AA4D" wp14:editId="10F9251B">
            <wp:extent cx="2096022" cy="960677"/>
            <wp:effectExtent l="0" t="0" r="0" b="0"/>
            <wp:docPr id="51863001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9">
                      <a:extLst>
                        <a:ext uri="{28A0092B-C50C-407E-A947-70E740481C1C}">
                          <a14:useLocalDpi xmlns:a14="http://schemas.microsoft.com/office/drawing/2010/main" val="0"/>
                        </a:ext>
                      </a:extLst>
                    </a:blip>
                    <a:stretch>
                      <a:fillRect/>
                    </a:stretch>
                  </pic:blipFill>
                  <pic:spPr>
                    <a:xfrm>
                      <a:off x="0" y="0"/>
                      <a:ext cx="2096022" cy="960677"/>
                    </a:xfrm>
                    <a:prstGeom prst="rect">
                      <a:avLst/>
                    </a:prstGeom>
                  </pic:spPr>
                </pic:pic>
              </a:graphicData>
            </a:graphic>
          </wp:inline>
        </w:drawing>
      </w:r>
    </w:p>
    <w:p w14:paraId="12E3227A" w14:textId="2FF414BC" w:rsidR="000475DD" w:rsidRPr="000E62A0" w:rsidRDefault="2C171189" w:rsidP="2C171189">
      <w:pPr>
        <w:pStyle w:val="ListParagraph"/>
        <w:numPr>
          <w:ilvl w:val="0"/>
          <w:numId w:val="30"/>
        </w:numPr>
        <w:spacing w:after="160" w:line="259" w:lineRule="auto"/>
        <w:ind w:right="0"/>
        <w:rPr>
          <w:rFonts w:asciiTheme="minorHAnsi" w:hAnsiTheme="minorHAnsi"/>
        </w:rPr>
      </w:pPr>
      <w:r w:rsidRPr="2C171189">
        <w:rPr>
          <w:rFonts w:asciiTheme="minorHAnsi" w:hAnsiTheme="minorHAnsi"/>
        </w:rPr>
        <w:t xml:space="preserve">Since we will not be starting with a common connector or a template, scroll down and click the box that says </w:t>
      </w:r>
      <w:r w:rsidRPr="2C171189">
        <w:rPr>
          <w:rFonts w:asciiTheme="minorHAnsi" w:hAnsiTheme="minorHAnsi"/>
          <w:b/>
          <w:bCs/>
        </w:rPr>
        <w:t>Blank Logic App</w:t>
      </w:r>
      <w:r w:rsidRPr="2C171189">
        <w:rPr>
          <w:rFonts w:asciiTheme="minorHAnsi" w:hAnsiTheme="minorHAnsi"/>
        </w:rPr>
        <w:t xml:space="preserve">.  </w:t>
      </w:r>
    </w:p>
    <w:p w14:paraId="4BE6F922" w14:textId="36D1F657" w:rsidR="00033218" w:rsidRPr="000E62A0" w:rsidRDefault="2C171189" w:rsidP="2C171189">
      <w:pPr>
        <w:pStyle w:val="ListParagraph"/>
        <w:keepNext/>
        <w:numPr>
          <w:ilvl w:val="0"/>
          <w:numId w:val="30"/>
        </w:numPr>
        <w:spacing w:after="160" w:line="259" w:lineRule="auto"/>
        <w:ind w:right="0"/>
        <w:rPr>
          <w:rFonts w:asciiTheme="minorHAnsi" w:hAnsiTheme="minorHAnsi"/>
        </w:rPr>
      </w:pPr>
      <w:r w:rsidRPr="2C171189">
        <w:rPr>
          <w:rFonts w:asciiTheme="minorHAnsi" w:hAnsiTheme="minorHAnsi"/>
        </w:rPr>
        <w:t xml:space="preserve">Then use the search box and enter, </w:t>
      </w:r>
      <w:r w:rsidRPr="2C171189">
        <w:rPr>
          <w:rFonts w:asciiTheme="minorHAnsi" w:hAnsiTheme="minorHAnsi"/>
          <w:b/>
          <w:bCs/>
        </w:rPr>
        <w:t>dynamics</w:t>
      </w:r>
      <w:r w:rsidRPr="2C171189">
        <w:rPr>
          <w:rFonts w:asciiTheme="minorHAnsi" w:hAnsiTheme="minorHAnsi"/>
        </w:rPr>
        <w:t xml:space="preserve"> and select </w:t>
      </w:r>
      <w:r w:rsidRPr="2C171189">
        <w:rPr>
          <w:rFonts w:asciiTheme="minorHAnsi" w:hAnsiTheme="minorHAnsi"/>
          <w:b/>
          <w:bCs/>
        </w:rPr>
        <w:t>Dynamics 365 – When a record is updated</w:t>
      </w:r>
      <w:r w:rsidRPr="2C171189">
        <w:rPr>
          <w:rFonts w:asciiTheme="minorHAnsi" w:hAnsiTheme="minorHAnsi"/>
        </w:rPr>
        <w:t>.</w:t>
      </w:r>
    </w:p>
    <w:p w14:paraId="63AD7DE6" w14:textId="066933D2" w:rsidR="00A85E0D" w:rsidRDefault="00105961" w:rsidP="00003D56">
      <w:pPr>
        <w:spacing w:after="160" w:line="259" w:lineRule="auto"/>
        <w:ind w:left="360" w:right="0"/>
      </w:pPr>
      <w:r>
        <w:rPr>
          <w:noProof/>
        </w:rPr>
        <w:drawing>
          <wp:inline distT="0" distB="0" distL="0" distR="0" wp14:anchorId="7A39BC86" wp14:editId="2DC42C95">
            <wp:extent cx="3086100" cy="2280971"/>
            <wp:effectExtent l="0" t="0" r="0" b="5080"/>
            <wp:docPr id="135716805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086100" cy="2280971"/>
                    </a:xfrm>
                    <a:prstGeom prst="rect">
                      <a:avLst/>
                    </a:prstGeom>
                  </pic:spPr>
                </pic:pic>
              </a:graphicData>
            </a:graphic>
          </wp:inline>
        </w:drawing>
      </w:r>
    </w:p>
    <w:p w14:paraId="0CF5C128" w14:textId="4D734BB2" w:rsidR="00105961" w:rsidRPr="003E180C" w:rsidRDefault="2C171189" w:rsidP="2C171189">
      <w:pPr>
        <w:pStyle w:val="ListParagraph"/>
        <w:numPr>
          <w:ilvl w:val="0"/>
          <w:numId w:val="30"/>
        </w:numPr>
        <w:spacing w:after="160" w:line="259" w:lineRule="auto"/>
        <w:ind w:right="0"/>
        <w:rPr>
          <w:rFonts w:asciiTheme="minorHAnsi" w:hAnsiTheme="minorHAnsi"/>
        </w:rPr>
      </w:pPr>
      <w:r w:rsidRPr="2C171189">
        <w:rPr>
          <w:rFonts w:asciiTheme="minorHAnsi" w:hAnsiTheme="minorHAnsi"/>
        </w:rPr>
        <w:t>Next, you’ll be asked to sign in to Dynamics 365.  Use the credentials that you used to create Dynamics 365 instance with in the last section (or during the prerequisites if you did it previously.)</w:t>
      </w:r>
    </w:p>
    <w:p w14:paraId="26BA0F60" w14:textId="0BE3669F" w:rsidR="00D91F39" w:rsidRPr="003E180C" w:rsidRDefault="2C171189" w:rsidP="2C171189">
      <w:pPr>
        <w:pStyle w:val="ListParagraph"/>
        <w:numPr>
          <w:ilvl w:val="0"/>
          <w:numId w:val="30"/>
        </w:numPr>
        <w:spacing w:after="160" w:line="259" w:lineRule="auto"/>
        <w:ind w:right="0"/>
        <w:rPr>
          <w:rFonts w:asciiTheme="minorHAnsi" w:hAnsiTheme="minorHAnsi"/>
        </w:rPr>
      </w:pPr>
      <w:r w:rsidRPr="2C171189">
        <w:rPr>
          <w:rFonts w:asciiTheme="minorHAnsi" w:hAnsiTheme="minorHAnsi"/>
        </w:rPr>
        <w:t xml:space="preserve">Configure the connection.  Pick the </w:t>
      </w:r>
      <w:r w:rsidRPr="2C171189">
        <w:rPr>
          <w:rFonts w:asciiTheme="minorHAnsi" w:hAnsiTheme="minorHAnsi"/>
          <w:b/>
          <w:bCs/>
        </w:rPr>
        <w:t>Organization Name</w:t>
      </w:r>
      <w:r w:rsidRPr="2C171189">
        <w:rPr>
          <w:rFonts w:asciiTheme="minorHAnsi" w:hAnsiTheme="minorHAnsi"/>
        </w:rPr>
        <w:t xml:space="preserve">, which will be the tenant you created in the last section.  Select </w:t>
      </w:r>
      <w:r w:rsidRPr="2C171189">
        <w:rPr>
          <w:rFonts w:asciiTheme="minorHAnsi" w:hAnsiTheme="minorHAnsi"/>
          <w:b/>
          <w:bCs/>
        </w:rPr>
        <w:t xml:space="preserve">Accounts </w:t>
      </w:r>
      <w:r w:rsidRPr="2C171189">
        <w:rPr>
          <w:rFonts w:asciiTheme="minorHAnsi" w:hAnsiTheme="minorHAnsi"/>
        </w:rPr>
        <w:t>for the</w:t>
      </w:r>
      <w:r w:rsidRPr="2C171189">
        <w:rPr>
          <w:rFonts w:asciiTheme="minorHAnsi" w:hAnsiTheme="minorHAnsi"/>
          <w:b/>
          <w:bCs/>
        </w:rPr>
        <w:t xml:space="preserve"> Entity Name</w:t>
      </w:r>
      <w:r w:rsidRPr="2C171189">
        <w:rPr>
          <w:rFonts w:asciiTheme="minorHAnsi" w:hAnsiTheme="minorHAnsi"/>
        </w:rPr>
        <w:t xml:space="preserve"> and change the </w:t>
      </w:r>
      <w:r w:rsidRPr="2C171189">
        <w:rPr>
          <w:rFonts w:asciiTheme="minorHAnsi" w:hAnsiTheme="minorHAnsi"/>
          <w:b/>
          <w:bCs/>
        </w:rPr>
        <w:t>Interval</w:t>
      </w:r>
      <w:r w:rsidRPr="2C171189">
        <w:rPr>
          <w:rFonts w:asciiTheme="minorHAnsi" w:hAnsiTheme="minorHAnsi"/>
        </w:rPr>
        <w:t xml:space="preserve"> to </w:t>
      </w:r>
      <w:r w:rsidRPr="2C171189">
        <w:rPr>
          <w:rFonts w:asciiTheme="minorHAnsi" w:hAnsiTheme="minorHAnsi"/>
          <w:b/>
          <w:bCs/>
        </w:rPr>
        <w:t>1</w:t>
      </w:r>
      <w:r w:rsidRPr="2C171189">
        <w:rPr>
          <w:rFonts w:asciiTheme="minorHAnsi" w:hAnsiTheme="minorHAnsi"/>
        </w:rPr>
        <w:t xml:space="preserve"> Minute for a quicker response during testing.</w:t>
      </w:r>
      <w:r w:rsidR="11A8112D">
        <w:br/>
      </w:r>
      <w:r w:rsidR="11A8112D">
        <w:rPr>
          <w:noProof/>
        </w:rPr>
        <w:drawing>
          <wp:inline distT="0" distB="0" distL="0" distR="0" wp14:anchorId="47B38A85" wp14:editId="6FD84A96">
            <wp:extent cx="3695700" cy="1503739"/>
            <wp:effectExtent l="0" t="0" r="0" b="1270"/>
            <wp:docPr id="73492177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1">
                      <a:extLst>
                        <a:ext uri="{28A0092B-C50C-407E-A947-70E740481C1C}">
                          <a14:useLocalDpi xmlns:a14="http://schemas.microsoft.com/office/drawing/2010/main" val="0"/>
                        </a:ext>
                      </a:extLst>
                    </a:blip>
                    <a:stretch>
                      <a:fillRect/>
                    </a:stretch>
                  </pic:blipFill>
                  <pic:spPr>
                    <a:xfrm>
                      <a:off x="0" y="0"/>
                      <a:ext cx="3695700" cy="1503739"/>
                    </a:xfrm>
                    <a:prstGeom prst="rect">
                      <a:avLst/>
                    </a:prstGeom>
                  </pic:spPr>
                </pic:pic>
              </a:graphicData>
            </a:graphic>
          </wp:inline>
        </w:drawing>
      </w:r>
    </w:p>
    <w:p w14:paraId="636417D3" w14:textId="04C97A5A" w:rsidR="003901A8" w:rsidRPr="003E180C" w:rsidRDefault="2C171189" w:rsidP="2C171189">
      <w:pPr>
        <w:pStyle w:val="ListParagraph"/>
        <w:numPr>
          <w:ilvl w:val="0"/>
          <w:numId w:val="30"/>
        </w:numPr>
        <w:spacing w:after="160" w:line="259" w:lineRule="auto"/>
        <w:ind w:right="0"/>
        <w:rPr>
          <w:rFonts w:asciiTheme="minorHAnsi" w:hAnsiTheme="minorHAnsi"/>
        </w:rPr>
      </w:pPr>
      <w:r w:rsidRPr="2C171189">
        <w:rPr>
          <w:rFonts w:asciiTheme="minorHAnsi" w:hAnsiTheme="minorHAnsi"/>
        </w:rPr>
        <w:t xml:space="preserve">Click </w:t>
      </w:r>
      <w:r w:rsidRPr="2C171189">
        <w:rPr>
          <w:rFonts w:asciiTheme="minorHAnsi" w:hAnsiTheme="minorHAnsi"/>
          <w:b/>
          <w:bCs/>
        </w:rPr>
        <w:t>Next Step</w:t>
      </w:r>
      <w:r w:rsidRPr="2C171189">
        <w:rPr>
          <w:rFonts w:asciiTheme="minorHAnsi" w:hAnsiTheme="minorHAnsi"/>
        </w:rPr>
        <w:t xml:space="preserve"> and search for </w:t>
      </w:r>
      <w:r w:rsidRPr="2C171189">
        <w:rPr>
          <w:rFonts w:asciiTheme="minorHAnsi" w:hAnsiTheme="minorHAnsi"/>
          <w:b/>
          <w:bCs/>
        </w:rPr>
        <w:t>Email</w:t>
      </w:r>
      <w:r w:rsidRPr="2C171189">
        <w:rPr>
          <w:rFonts w:asciiTheme="minorHAnsi" w:hAnsiTheme="minorHAnsi"/>
        </w:rPr>
        <w:t xml:space="preserve"> connector and select </w:t>
      </w:r>
      <w:r w:rsidRPr="2C171189">
        <w:rPr>
          <w:rFonts w:asciiTheme="minorHAnsi" w:hAnsiTheme="minorHAnsi"/>
          <w:b/>
          <w:bCs/>
        </w:rPr>
        <w:t>Office 365 Outlook – Send approval email</w:t>
      </w:r>
      <w:r w:rsidRPr="2C171189">
        <w:rPr>
          <w:rFonts w:asciiTheme="minorHAnsi" w:hAnsiTheme="minorHAnsi"/>
        </w:rPr>
        <w:t>.</w:t>
      </w:r>
    </w:p>
    <w:p w14:paraId="4067846B" w14:textId="0E54C3F7" w:rsidR="003C14D4" w:rsidRPr="003E180C" w:rsidRDefault="2C171189" w:rsidP="2C171189">
      <w:pPr>
        <w:pStyle w:val="ListParagraph"/>
        <w:numPr>
          <w:ilvl w:val="0"/>
          <w:numId w:val="30"/>
        </w:numPr>
        <w:spacing w:after="160" w:line="259" w:lineRule="auto"/>
        <w:ind w:right="0"/>
        <w:rPr>
          <w:rFonts w:asciiTheme="minorHAnsi" w:hAnsiTheme="minorHAnsi"/>
        </w:rPr>
      </w:pPr>
      <w:r w:rsidRPr="2C171189">
        <w:rPr>
          <w:rFonts w:asciiTheme="minorHAnsi" w:hAnsiTheme="minorHAnsi"/>
        </w:rPr>
        <w:t>Sign in to your Office 365 Outlook email account.</w:t>
      </w:r>
    </w:p>
    <w:p w14:paraId="64EE81C4" w14:textId="67DEC6E8" w:rsidR="005766D7" w:rsidRPr="003E180C" w:rsidRDefault="2C171189" w:rsidP="2C171189">
      <w:pPr>
        <w:pStyle w:val="ListParagraph"/>
        <w:numPr>
          <w:ilvl w:val="0"/>
          <w:numId w:val="30"/>
        </w:numPr>
        <w:spacing w:after="160" w:line="259" w:lineRule="auto"/>
        <w:ind w:right="0"/>
        <w:rPr>
          <w:rFonts w:asciiTheme="minorHAnsi" w:hAnsiTheme="minorHAnsi"/>
        </w:rPr>
      </w:pPr>
      <w:r w:rsidRPr="2C171189">
        <w:rPr>
          <w:rFonts w:asciiTheme="minorHAnsi" w:hAnsiTheme="minorHAnsi"/>
        </w:rPr>
        <w:t xml:space="preserve">Click on the ellipsis on the upper right corner of the action box and select </w:t>
      </w:r>
      <w:r w:rsidRPr="2C171189">
        <w:rPr>
          <w:rFonts w:asciiTheme="minorHAnsi" w:hAnsiTheme="minorHAnsi"/>
          <w:b/>
          <w:bCs/>
        </w:rPr>
        <w:t>Rename</w:t>
      </w:r>
      <w:r w:rsidRPr="2C171189">
        <w:rPr>
          <w:rFonts w:asciiTheme="minorHAnsi" w:hAnsiTheme="minorHAnsi"/>
        </w:rPr>
        <w:t xml:space="preserve">.  Change the title to </w:t>
      </w:r>
      <w:r w:rsidRPr="2C171189">
        <w:rPr>
          <w:rFonts w:asciiTheme="minorHAnsi" w:hAnsiTheme="minorHAnsi"/>
          <w:b/>
          <w:bCs/>
        </w:rPr>
        <w:t>Send Customer Category email</w:t>
      </w:r>
      <w:r w:rsidRPr="2C171189">
        <w:rPr>
          <w:rFonts w:asciiTheme="minorHAnsi" w:hAnsiTheme="minorHAnsi"/>
        </w:rPr>
        <w:t>.</w:t>
      </w:r>
      <w:r w:rsidR="11A8112D">
        <w:br/>
      </w:r>
      <w:r w:rsidR="11A8112D">
        <w:rPr>
          <w:noProof/>
        </w:rPr>
        <w:drawing>
          <wp:inline distT="0" distB="0" distL="0" distR="0" wp14:anchorId="027A021A" wp14:editId="264697E5">
            <wp:extent cx="5048700" cy="364067"/>
            <wp:effectExtent l="0" t="0" r="0" b="0"/>
            <wp:docPr id="21639094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048700" cy="364067"/>
                    </a:xfrm>
                    <a:prstGeom prst="rect">
                      <a:avLst/>
                    </a:prstGeom>
                  </pic:spPr>
                </pic:pic>
              </a:graphicData>
            </a:graphic>
          </wp:inline>
        </w:drawing>
      </w:r>
    </w:p>
    <w:p w14:paraId="62758DA3" w14:textId="0F3D23AF" w:rsidR="003C764D" w:rsidRPr="003E180C" w:rsidRDefault="2C171189" w:rsidP="2C171189">
      <w:pPr>
        <w:pStyle w:val="ListParagraph"/>
        <w:numPr>
          <w:ilvl w:val="1"/>
          <w:numId w:val="30"/>
        </w:numPr>
        <w:spacing w:after="160" w:line="259" w:lineRule="auto"/>
        <w:ind w:right="0"/>
        <w:rPr>
          <w:rFonts w:asciiTheme="minorHAnsi" w:hAnsiTheme="minorHAnsi"/>
        </w:rPr>
      </w:pPr>
      <w:r w:rsidRPr="2C171189">
        <w:rPr>
          <w:rFonts w:asciiTheme="minorHAnsi" w:hAnsiTheme="minorHAnsi"/>
        </w:rPr>
        <w:t>Now, update the rest of the settings.</w:t>
      </w:r>
      <w:r w:rsidR="11A8112D">
        <w:br/>
      </w:r>
      <w:r w:rsidRPr="2C171189">
        <w:rPr>
          <w:rFonts w:asciiTheme="minorHAnsi" w:hAnsiTheme="minorHAnsi"/>
          <w:b/>
          <w:bCs/>
        </w:rPr>
        <w:t>To</w:t>
      </w:r>
      <w:r w:rsidRPr="2C171189">
        <w:rPr>
          <w:rFonts w:asciiTheme="minorHAnsi" w:hAnsiTheme="minorHAnsi"/>
        </w:rPr>
        <w:t xml:space="preserve"> – set this to your address so emails will come to your mailbox for testing purposes.  In a real application this would likely be built to be dynamic from the data in some way.</w:t>
      </w:r>
      <w:r w:rsidR="11A8112D">
        <w:br/>
      </w:r>
      <w:r w:rsidRPr="2C171189">
        <w:rPr>
          <w:rFonts w:asciiTheme="minorHAnsi" w:hAnsiTheme="minorHAnsi"/>
          <w:b/>
          <w:bCs/>
        </w:rPr>
        <w:t>Subject</w:t>
      </w:r>
      <w:r w:rsidRPr="2C171189">
        <w:rPr>
          <w:rFonts w:asciiTheme="minorHAnsi" w:hAnsiTheme="minorHAnsi"/>
        </w:rPr>
        <w:t xml:space="preserve"> – set this to </w:t>
      </w:r>
      <w:r w:rsidRPr="2C171189">
        <w:rPr>
          <w:rFonts w:asciiTheme="minorHAnsi" w:hAnsiTheme="minorHAnsi"/>
          <w:b/>
          <w:bCs/>
        </w:rPr>
        <w:t xml:space="preserve">Set Customer Category </w:t>
      </w:r>
      <w:r w:rsidRPr="2C171189">
        <w:rPr>
          <w:rFonts w:asciiTheme="minorHAnsi" w:hAnsiTheme="minorHAnsi"/>
        </w:rPr>
        <w:t>and add the Account Name field.</w:t>
      </w:r>
      <w:r w:rsidR="11A8112D">
        <w:br/>
      </w:r>
      <w:r w:rsidRPr="2C171189">
        <w:rPr>
          <w:rFonts w:asciiTheme="minorHAnsi" w:hAnsiTheme="minorHAnsi"/>
          <w:b/>
          <w:bCs/>
        </w:rPr>
        <w:t>User Options</w:t>
      </w:r>
      <w:r w:rsidRPr="2C171189">
        <w:rPr>
          <w:rFonts w:asciiTheme="minorHAnsi" w:hAnsiTheme="minorHAnsi"/>
        </w:rPr>
        <w:t xml:space="preserve"> – set this to the strings </w:t>
      </w:r>
      <w:r w:rsidRPr="2C171189">
        <w:rPr>
          <w:rFonts w:asciiTheme="minorHAnsi" w:hAnsiTheme="minorHAnsi"/>
          <w:b/>
          <w:bCs/>
        </w:rPr>
        <w:t>Category A, Category B, Category C</w:t>
      </w:r>
      <w:r w:rsidRPr="2C171189">
        <w:rPr>
          <w:rFonts w:asciiTheme="minorHAnsi" w:hAnsiTheme="minorHAnsi"/>
        </w:rPr>
        <w:t>.  This could be dynamic from the data as well, but for this simple case we will use these static values.</w:t>
      </w:r>
      <w:r w:rsidR="11A8112D">
        <w:br/>
      </w:r>
      <w:r w:rsidR="11A8112D">
        <w:rPr>
          <w:noProof/>
        </w:rPr>
        <w:drawing>
          <wp:inline distT="0" distB="0" distL="0" distR="0" wp14:anchorId="38157470" wp14:editId="7D1810FC">
            <wp:extent cx="3915833" cy="1642909"/>
            <wp:effectExtent l="0" t="0" r="8890" b="0"/>
            <wp:docPr id="177872465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3">
                      <a:extLst>
                        <a:ext uri="{28A0092B-C50C-407E-A947-70E740481C1C}">
                          <a14:useLocalDpi xmlns:a14="http://schemas.microsoft.com/office/drawing/2010/main" val="0"/>
                        </a:ext>
                      </a:extLst>
                    </a:blip>
                    <a:stretch>
                      <a:fillRect/>
                    </a:stretch>
                  </pic:blipFill>
                  <pic:spPr>
                    <a:xfrm>
                      <a:off x="0" y="0"/>
                      <a:ext cx="3915833" cy="1642909"/>
                    </a:xfrm>
                    <a:prstGeom prst="rect">
                      <a:avLst/>
                    </a:prstGeom>
                  </pic:spPr>
                </pic:pic>
              </a:graphicData>
            </a:graphic>
          </wp:inline>
        </w:drawing>
      </w:r>
    </w:p>
    <w:p w14:paraId="56F21AB1" w14:textId="470CAE64" w:rsidR="00E20FB7" w:rsidRPr="009B17A9" w:rsidRDefault="2C171189" w:rsidP="00A37577">
      <w:pPr>
        <w:pStyle w:val="ListParagraph"/>
        <w:numPr>
          <w:ilvl w:val="0"/>
          <w:numId w:val="30"/>
        </w:numPr>
        <w:spacing w:after="160" w:line="259" w:lineRule="auto"/>
        <w:ind w:right="0"/>
      </w:pPr>
      <w:r w:rsidRPr="2C171189">
        <w:rPr>
          <w:rFonts w:asciiTheme="minorHAnsi" w:hAnsiTheme="minorHAnsi"/>
        </w:rPr>
        <w:t xml:space="preserve">Test that everything is working.  You should be able to save the Logic App and Run it.  Go to your </w:t>
      </w:r>
      <w:r w:rsidRPr="2C171189">
        <w:rPr>
          <w:rFonts w:asciiTheme="minorHAnsi" w:hAnsiTheme="minorHAnsi"/>
          <w:b/>
          <w:bCs/>
        </w:rPr>
        <w:t>Dynamics 365</w:t>
      </w:r>
      <w:r w:rsidRPr="2C171189">
        <w:rPr>
          <w:rFonts w:asciiTheme="minorHAnsi" w:hAnsiTheme="minorHAnsi"/>
        </w:rPr>
        <w:t xml:space="preserve"> instance and navigate to </w:t>
      </w:r>
      <w:r w:rsidRPr="2C171189">
        <w:rPr>
          <w:rFonts w:asciiTheme="minorHAnsi" w:hAnsiTheme="minorHAnsi"/>
          <w:b/>
          <w:bCs/>
        </w:rPr>
        <w:t>Accounts</w:t>
      </w:r>
      <w:r w:rsidRPr="2C171189">
        <w:rPr>
          <w:rFonts w:asciiTheme="minorHAnsi" w:hAnsiTheme="minorHAnsi"/>
        </w:rPr>
        <w:t xml:space="preserve"> by clicking the </w:t>
      </w:r>
      <w:r w:rsidRPr="2C171189">
        <w:rPr>
          <w:rFonts w:asciiTheme="minorHAnsi" w:hAnsiTheme="minorHAnsi"/>
          <w:b/>
          <w:bCs/>
        </w:rPr>
        <w:t xml:space="preserve">down arrow </w:t>
      </w:r>
      <w:r w:rsidRPr="2C171189">
        <w:rPr>
          <w:rFonts w:asciiTheme="minorHAnsi" w:hAnsiTheme="minorHAnsi"/>
        </w:rPr>
        <w:t xml:space="preserve">next to </w:t>
      </w:r>
      <w:r w:rsidRPr="2C171189">
        <w:rPr>
          <w:rFonts w:asciiTheme="minorHAnsi" w:hAnsiTheme="minorHAnsi"/>
          <w:b/>
          <w:bCs/>
        </w:rPr>
        <w:t>Service</w:t>
      </w:r>
      <w:r w:rsidRPr="2C171189">
        <w:rPr>
          <w:rFonts w:asciiTheme="minorHAnsi" w:hAnsiTheme="minorHAnsi"/>
        </w:rPr>
        <w:t xml:space="preserve"> and then click </w:t>
      </w:r>
      <w:r w:rsidRPr="2C171189">
        <w:rPr>
          <w:rFonts w:asciiTheme="minorHAnsi" w:hAnsiTheme="minorHAnsi"/>
          <w:b/>
          <w:bCs/>
        </w:rPr>
        <w:t>Accounts</w:t>
      </w:r>
      <w:r w:rsidRPr="2C171189">
        <w:rPr>
          <w:rFonts w:asciiTheme="minorHAnsi" w:hAnsiTheme="minorHAnsi"/>
        </w:rPr>
        <w:t>.</w:t>
      </w:r>
      <w:r w:rsidR="11A8112D">
        <w:br/>
      </w:r>
      <w:r w:rsidR="11A8112D">
        <w:rPr>
          <w:noProof/>
        </w:rPr>
        <w:drawing>
          <wp:inline distT="0" distB="0" distL="0" distR="0" wp14:anchorId="3D6A1503" wp14:editId="7B6E83E5">
            <wp:extent cx="4616353" cy="2025041"/>
            <wp:effectExtent l="0" t="0" r="0" b="0"/>
            <wp:docPr id="137883897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4">
                      <a:extLst>
                        <a:ext uri="{28A0092B-C50C-407E-A947-70E740481C1C}">
                          <a14:useLocalDpi xmlns:a14="http://schemas.microsoft.com/office/drawing/2010/main" val="0"/>
                        </a:ext>
                      </a:extLst>
                    </a:blip>
                    <a:stretch>
                      <a:fillRect/>
                    </a:stretch>
                  </pic:blipFill>
                  <pic:spPr>
                    <a:xfrm>
                      <a:off x="0" y="0"/>
                      <a:ext cx="4616353" cy="2025041"/>
                    </a:xfrm>
                    <a:prstGeom prst="rect">
                      <a:avLst/>
                    </a:prstGeom>
                  </pic:spPr>
                </pic:pic>
              </a:graphicData>
            </a:graphic>
          </wp:inline>
        </w:drawing>
      </w:r>
    </w:p>
    <w:p w14:paraId="012C14ED" w14:textId="1AFCD6B3" w:rsidR="009B17A9" w:rsidRPr="009B17A9" w:rsidRDefault="2C171189" w:rsidP="2C171189">
      <w:pPr>
        <w:pStyle w:val="ListParagraph"/>
        <w:numPr>
          <w:ilvl w:val="0"/>
          <w:numId w:val="30"/>
        </w:numPr>
        <w:spacing w:after="160" w:line="259" w:lineRule="auto"/>
        <w:ind w:right="0"/>
        <w:rPr>
          <w:rFonts w:asciiTheme="minorHAnsi" w:hAnsiTheme="minorHAnsi"/>
        </w:rPr>
      </w:pPr>
      <w:r w:rsidRPr="2C171189">
        <w:rPr>
          <w:rFonts w:asciiTheme="minorHAnsi" w:hAnsiTheme="minorHAnsi"/>
        </w:rPr>
        <w:t>Then click on any of the account names to open the account detail form.  You can then edit the name field and then click on the save icon in the lower right hand corner of the screen.</w:t>
      </w:r>
      <w:r w:rsidR="11A8112D">
        <w:br/>
      </w:r>
      <w:r w:rsidR="11A8112D">
        <w:rPr>
          <w:noProof/>
        </w:rPr>
        <w:drawing>
          <wp:inline distT="0" distB="0" distL="0" distR="0" wp14:anchorId="6B36A45C" wp14:editId="552FA31A">
            <wp:extent cx="2635228" cy="739035"/>
            <wp:effectExtent l="0" t="0" r="0" b="4445"/>
            <wp:docPr id="167561329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635228" cy="739035"/>
                    </a:xfrm>
                    <a:prstGeom prst="rect">
                      <a:avLst/>
                    </a:prstGeom>
                  </pic:spPr>
                </pic:pic>
              </a:graphicData>
            </a:graphic>
          </wp:inline>
        </w:drawing>
      </w:r>
      <w:r w:rsidRPr="2C171189">
        <w:rPr>
          <w:rFonts w:asciiTheme="minorHAnsi" w:hAnsiTheme="minorHAnsi"/>
        </w:rPr>
        <w:t xml:space="preserve">      </w:t>
      </w:r>
      <w:r w:rsidR="11A8112D">
        <w:rPr>
          <w:noProof/>
        </w:rPr>
        <w:drawing>
          <wp:inline distT="0" distB="0" distL="0" distR="0" wp14:anchorId="70C55EA7" wp14:editId="029A4F79">
            <wp:extent cx="926926" cy="345996"/>
            <wp:effectExtent l="0" t="0" r="6985" b="0"/>
            <wp:docPr id="113363891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6">
                      <a:extLst>
                        <a:ext uri="{28A0092B-C50C-407E-A947-70E740481C1C}">
                          <a14:useLocalDpi xmlns:a14="http://schemas.microsoft.com/office/drawing/2010/main" val="0"/>
                        </a:ext>
                      </a:extLst>
                    </a:blip>
                    <a:stretch>
                      <a:fillRect/>
                    </a:stretch>
                  </pic:blipFill>
                  <pic:spPr>
                    <a:xfrm>
                      <a:off x="0" y="0"/>
                      <a:ext cx="926926" cy="345996"/>
                    </a:xfrm>
                    <a:prstGeom prst="rect">
                      <a:avLst/>
                    </a:prstGeom>
                  </pic:spPr>
                </pic:pic>
              </a:graphicData>
            </a:graphic>
          </wp:inline>
        </w:drawing>
      </w:r>
    </w:p>
    <w:p w14:paraId="5DFE148B" w14:textId="6C0BA0A2" w:rsidR="007063F3" w:rsidRDefault="2C171189" w:rsidP="001B0E19">
      <w:pPr>
        <w:pStyle w:val="ListParagraph"/>
        <w:keepLines/>
        <w:numPr>
          <w:ilvl w:val="0"/>
          <w:numId w:val="30"/>
        </w:numPr>
        <w:spacing w:after="160" w:line="259" w:lineRule="auto"/>
        <w:ind w:right="0"/>
      </w:pPr>
      <w:r w:rsidRPr="2C171189">
        <w:rPr>
          <w:rFonts w:asciiTheme="minorHAnsi" w:hAnsiTheme="minorHAnsi"/>
        </w:rPr>
        <w:t>You should receive an email that you need to click a link on and you should see this in your Logic App window.</w:t>
      </w:r>
      <w:r w:rsidR="11A8112D">
        <w:br/>
      </w:r>
      <w:r w:rsidR="11A8112D">
        <w:rPr>
          <w:noProof/>
        </w:rPr>
        <w:drawing>
          <wp:inline distT="0" distB="0" distL="0" distR="0" wp14:anchorId="373F8AC1" wp14:editId="640505BB">
            <wp:extent cx="3770334" cy="1653920"/>
            <wp:effectExtent l="0" t="0" r="1905" b="3810"/>
            <wp:docPr id="16644850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770334" cy="1653920"/>
                    </a:xfrm>
                    <a:prstGeom prst="rect">
                      <a:avLst/>
                    </a:prstGeom>
                  </pic:spPr>
                </pic:pic>
              </a:graphicData>
            </a:graphic>
          </wp:inline>
        </w:drawing>
      </w:r>
      <w:r w:rsidR="11A8112D">
        <w:rPr>
          <w:noProof/>
        </w:rPr>
        <w:drawing>
          <wp:inline distT="0" distB="0" distL="0" distR="0" wp14:anchorId="4C0D1743" wp14:editId="17FD9102">
            <wp:extent cx="3770334" cy="1653920"/>
            <wp:effectExtent l="0" t="0" r="1905" b="3810"/>
            <wp:docPr id="171523360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770334" cy="1653920"/>
                    </a:xfrm>
                    <a:prstGeom prst="rect">
                      <a:avLst/>
                    </a:prstGeom>
                  </pic:spPr>
                </pic:pic>
              </a:graphicData>
            </a:graphic>
          </wp:inline>
        </w:drawing>
      </w:r>
      <w:r w:rsidR="11A8112D">
        <w:rPr>
          <w:noProof/>
        </w:rPr>
        <w:drawing>
          <wp:inline distT="0" distB="0" distL="0" distR="0" wp14:anchorId="6A3B729A" wp14:editId="74E8FCC2">
            <wp:extent cx="3805767" cy="954402"/>
            <wp:effectExtent l="0" t="0" r="4445" b="0"/>
            <wp:docPr id="205467793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8">
                      <a:extLst>
                        <a:ext uri="{28A0092B-C50C-407E-A947-70E740481C1C}">
                          <a14:useLocalDpi xmlns:a14="http://schemas.microsoft.com/office/drawing/2010/main" val="0"/>
                        </a:ext>
                      </a:extLst>
                    </a:blip>
                    <a:stretch>
                      <a:fillRect/>
                    </a:stretch>
                  </pic:blipFill>
                  <pic:spPr>
                    <a:xfrm>
                      <a:off x="0" y="0"/>
                      <a:ext cx="3805767" cy="954402"/>
                    </a:xfrm>
                    <a:prstGeom prst="rect">
                      <a:avLst/>
                    </a:prstGeom>
                  </pic:spPr>
                </pic:pic>
              </a:graphicData>
            </a:graphic>
          </wp:inline>
        </w:drawing>
      </w:r>
    </w:p>
    <w:p w14:paraId="08E1C56D" w14:textId="2D91AEEE" w:rsidR="003F7066" w:rsidRDefault="003F7066" w:rsidP="0070418B">
      <w:pPr>
        <w:pStyle w:val="ListParagraph"/>
        <w:rPr>
          <w:rFonts w:asciiTheme="minorHAnsi" w:hAnsiTheme="minorHAnsi" w:cstheme="minorHAnsi"/>
        </w:rPr>
      </w:pPr>
    </w:p>
    <w:p w14:paraId="1C6A45FB" w14:textId="77777777" w:rsidR="009B6753" w:rsidRDefault="009B6753" w:rsidP="0070418B">
      <w:pPr>
        <w:pStyle w:val="ListParagraph"/>
        <w:rPr>
          <w:rFonts w:asciiTheme="minorHAnsi" w:hAnsiTheme="minorHAnsi" w:cstheme="minorHAnsi"/>
        </w:rPr>
      </w:pPr>
    </w:p>
    <w:p w14:paraId="745F266C" w14:textId="6B67B38A" w:rsidR="004007CC" w:rsidRPr="006F386A" w:rsidRDefault="004007CC" w:rsidP="2C171189">
      <w:pPr>
        <w:pStyle w:val="Heading1"/>
        <w:rPr>
          <w:rFonts w:asciiTheme="minorHAnsi" w:hAnsiTheme="minorHAnsi"/>
        </w:rPr>
      </w:pPr>
      <w:bookmarkStart w:id="12" w:name="_Toc508398623"/>
      <w:bookmarkStart w:id="13" w:name="_Toc508399652"/>
      <w:bookmarkStart w:id="14" w:name="_Toc508410678"/>
      <w:bookmarkStart w:id="15" w:name="_Toc508399976"/>
      <w:r w:rsidRPr="2C171189">
        <w:rPr>
          <w:rFonts w:asciiTheme="minorHAnsi" w:hAnsiTheme="minorHAnsi"/>
        </w:rPr>
        <w:t xml:space="preserve">Exercise </w:t>
      </w:r>
      <w:fldSimple w:instr=" SEQ exercise \s \* MERGEFORMAT ">
        <w:r w:rsidRPr="7EDB23C2">
          <w:t>2</w:t>
        </w:r>
      </w:fldSimple>
      <w:r w:rsidRPr="2C171189">
        <w:rPr>
          <w:rFonts w:asciiTheme="minorHAnsi" w:hAnsiTheme="minorHAnsi"/>
        </w:rPr>
        <w:t xml:space="preserve">: </w:t>
      </w:r>
      <w:r w:rsidR="00EA7B89" w:rsidRPr="2C171189">
        <w:rPr>
          <w:rFonts w:asciiTheme="minorHAnsi" w:hAnsiTheme="minorHAnsi"/>
        </w:rPr>
        <w:t xml:space="preserve">Update Cosmos DB with </w:t>
      </w:r>
      <w:r w:rsidR="00EC41FC" w:rsidRPr="2C171189">
        <w:rPr>
          <w:rFonts w:asciiTheme="minorHAnsi" w:hAnsiTheme="minorHAnsi"/>
        </w:rPr>
        <w:t>Account document</w:t>
      </w:r>
      <w:bookmarkEnd w:id="12"/>
      <w:bookmarkEnd w:id="13"/>
      <w:bookmarkEnd w:id="14"/>
      <w:bookmarkEnd w:id="15"/>
    </w:p>
    <w:p w14:paraId="745F266E" w14:textId="77777777" w:rsidR="004007CC" w:rsidRPr="006F386A" w:rsidRDefault="2C171189" w:rsidP="2C171189">
      <w:pPr>
        <w:pStyle w:val="Heading4"/>
        <w:ind w:left="0"/>
        <w:rPr>
          <w:rFonts w:asciiTheme="minorHAnsi" w:hAnsiTheme="minorHAnsi"/>
        </w:rPr>
      </w:pPr>
      <w:r w:rsidRPr="2C171189">
        <w:rPr>
          <w:rFonts w:asciiTheme="minorHAnsi" w:hAnsiTheme="minorHAnsi"/>
        </w:rPr>
        <w:t>Scenario</w:t>
      </w:r>
    </w:p>
    <w:p w14:paraId="745F2670" w14:textId="7025B7C8" w:rsidR="004007CC" w:rsidRPr="006F386A" w:rsidRDefault="004007CC" w:rsidP="2C171189">
      <w:pPr>
        <w:pStyle w:val="IDText"/>
        <w:rPr>
          <w:color w:val="auto"/>
          <w:sz w:val="22"/>
        </w:rPr>
      </w:pPr>
      <w:r w:rsidRPr="2C171189">
        <w:rPr>
          <w:vanish w:val="0"/>
          <w:color w:val="auto"/>
          <w:sz w:val="22"/>
        </w:rPr>
        <w:t xml:space="preserve">In this </w:t>
      </w:r>
      <w:r w:rsidR="00872CC3" w:rsidRPr="2C171189">
        <w:rPr>
          <w:vanish w:val="0"/>
          <w:color w:val="auto"/>
          <w:sz w:val="22"/>
        </w:rPr>
        <w:t>exercise,</w:t>
      </w:r>
      <w:r w:rsidRPr="2C171189">
        <w:rPr>
          <w:vanish w:val="0"/>
          <w:color w:val="auto"/>
          <w:sz w:val="22"/>
        </w:rPr>
        <w:t xml:space="preserve"> you will be</w:t>
      </w:r>
      <w:r w:rsidR="009B494E" w:rsidRPr="2C171189">
        <w:rPr>
          <w:vanish w:val="0"/>
          <w:color w:val="auto"/>
          <w:sz w:val="22"/>
        </w:rPr>
        <w:t xml:space="preserve"> </w:t>
      </w:r>
      <w:r w:rsidR="00EC41FC" w:rsidRPr="2C171189">
        <w:rPr>
          <w:vanish w:val="0"/>
          <w:color w:val="auto"/>
          <w:sz w:val="22"/>
        </w:rPr>
        <w:t xml:space="preserve">using the account information from the Dynamics CRM </w:t>
      </w:r>
      <w:r w:rsidR="00AB54DB" w:rsidRPr="2C171189">
        <w:rPr>
          <w:vanish w:val="0"/>
          <w:color w:val="auto"/>
          <w:sz w:val="22"/>
        </w:rPr>
        <w:t>update and the information from the email selection to build a JSON document that will be inserted/updated</w:t>
      </w:r>
      <w:r w:rsidR="0085794E" w:rsidRPr="2C171189">
        <w:rPr>
          <w:vanish w:val="0"/>
          <w:color w:val="auto"/>
          <w:sz w:val="22"/>
        </w:rPr>
        <w:t xml:space="preserve"> to a Cosmos DB.</w:t>
      </w:r>
      <w:r w:rsidR="00233121" w:rsidRPr="2C171189">
        <w:rPr>
          <w:vanish w:val="0"/>
          <w:color w:val="auto"/>
          <w:sz w:val="22"/>
        </w:rPr>
        <w:t xml:space="preserve">  </w:t>
      </w:r>
    </w:p>
    <w:p w14:paraId="745F2671" w14:textId="365BAC16" w:rsidR="004007CC" w:rsidRPr="006F386A" w:rsidRDefault="00D90395" w:rsidP="2C171189">
      <w:pPr>
        <w:pStyle w:val="IDText"/>
        <w:rPr>
          <w:color w:val="auto"/>
          <w:sz w:val="22"/>
        </w:rPr>
      </w:pPr>
      <w:r w:rsidRPr="2C171189">
        <w:rPr>
          <w:vanish w:val="0"/>
          <w:color w:val="auto"/>
          <w:sz w:val="22"/>
        </w:rPr>
        <w:t>After completing this exercise, you will understand</w:t>
      </w:r>
      <w:r w:rsidR="004007CC" w:rsidRPr="2C171189">
        <w:rPr>
          <w:vanish w:val="0"/>
          <w:color w:val="auto"/>
          <w:sz w:val="22"/>
        </w:rPr>
        <w:t>:</w:t>
      </w:r>
      <w:r w:rsidR="00233121" w:rsidRPr="2C171189">
        <w:rPr>
          <w:vanish w:val="0"/>
          <w:color w:val="auto"/>
          <w:sz w:val="22"/>
        </w:rPr>
        <w:t xml:space="preserve">  </w:t>
      </w:r>
    </w:p>
    <w:p w14:paraId="745F2672" w14:textId="3ABD0F83" w:rsidR="004007CC" w:rsidRPr="006F386A" w:rsidRDefault="2C171189" w:rsidP="2C171189">
      <w:pPr>
        <w:numPr>
          <w:ilvl w:val="0"/>
          <w:numId w:val="1"/>
        </w:numPr>
        <w:rPr>
          <w:rFonts w:asciiTheme="minorHAnsi" w:hAnsiTheme="minorHAnsi"/>
        </w:rPr>
      </w:pPr>
      <w:r w:rsidRPr="2C171189">
        <w:rPr>
          <w:rFonts w:asciiTheme="minorHAnsi" w:hAnsiTheme="minorHAnsi"/>
        </w:rPr>
        <w:t>How to compose a basic JSON document in a Logic App</w:t>
      </w:r>
    </w:p>
    <w:p w14:paraId="745F2673" w14:textId="68C22742" w:rsidR="004007CC" w:rsidRPr="006F386A" w:rsidRDefault="2C171189" w:rsidP="2C171189">
      <w:pPr>
        <w:numPr>
          <w:ilvl w:val="0"/>
          <w:numId w:val="1"/>
        </w:numPr>
        <w:rPr>
          <w:rFonts w:asciiTheme="minorHAnsi" w:hAnsiTheme="minorHAnsi"/>
        </w:rPr>
      </w:pPr>
      <w:r w:rsidRPr="2C171189">
        <w:rPr>
          <w:rFonts w:asciiTheme="minorHAnsi" w:hAnsiTheme="minorHAnsi"/>
        </w:rPr>
        <w:t>How to connect to Cosmos DB and upsert a document</w:t>
      </w:r>
    </w:p>
    <w:p w14:paraId="745F2686" w14:textId="77777777" w:rsidR="004007CC" w:rsidRPr="006F386A" w:rsidRDefault="004007CC" w:rsidP="004C3D05">
      <w:pPr>
        <w:ind w:left="0"/>
        <w:rPr>
          <w:rFonts w:asciiTheme="minorHAnsi" w:hAnsiTheme="minorHAnsi" w:cstheme="minorHAnsi"/>
        </w:rPr>
      </w:pPr>
    </w:p>
    <w:p w14:paraId="3E6C8A09" w14:textId="77777777" w:rsidR="00F65149" w:rsidRDefault="2C171189" w:rsidP="00F65149">
      <w:pPr>
        <w:pStyle w:val="Heading4"/>
        <w:ind w:left="0"/>
      </w:pPr>
      <w:r>
        <w:t>Prerequisites:</w:t>
      </w:r>
    </w:p>
    <w:p w14:paraId="64F8564E" w14:textId="49DDEA6C" w:rsidR="00F65149" w:rsidRDefault="2C171189" w:rsidP="2C171189">
      <w:pPr>
        <w:ind w:left="0"/>
        <w:rPr>
          <w:rFonts w:asciiTheme="minorHAnsi" w:hAnsiTheme="minorHAnsi"/>
        </w:rPr>
      </w:pPr>
      <w:r w:rsidRPr="2C171189">
        <w:rPr>
          <w:rFonts w:asciiTheme="minorHAnsi" w:hAnsiTheme="minorHAnsi"/>
        </w:rPr>
        <w:t xml:space="preserve">To complete this lab, you should have a basic understanding of the Azure Portal, CRM and JSON.  </w:t>
      </w:r>
    </w:p>
    <w:p w14:paraId="617701DB" w14:textId="6C0BA0A2" w:rsidR="00542960" w:rsidRDefault="2C171189" w:rsidP="2C171189">
      <w:pPr>
        <w:ind w:left="0"/>
        <w:rPr>
          <w:rFonts w:asciiTheme="minorHAnsi" w:hAnsiTheme="minorHAnsi"/>
        </w:rPr>
      </w:pPr>
      <w:r w:rsidRPr="2C171189">
        <w:rPr>
          <w:rFonts w:asciiTheme="minorHAnsi" w:hAnsiTheme="minorHAnsi"/>
        </w:rPr>
        <w:t xml:space="preserve">You can use Azure Storage Explorer to review the contents of the Cosmos DB.  Download Azure Storage Explorer from </w:t>
      </w:r>
      <w:hyperlink r:id="rId39">
        <w:r w:rsidRPr="2C171189">
          <w:rPr>
            <w:rStyle w:val="Hyperlink"/>
            <w:rFonts w:asciiTheme="minorHAnsi" w:hAnsiTheme="minorHAnsi"/>
          </w:rPr>
          <w:t>https://azure.microsoft.com/en-us/features/storage-explorer/</w:t>
        </w:r>
      </w:hyperlink>
      <w:r w:rsidRPr="2C171189">
        <w:rPr>
          <w:rFonts w:asciiTheme="minorHAnsi" w:hAnsiTheme="minorHAnsi"/>
        </w:rPr>
        <w:t xml:space="preserve"> </w:t>
      </w:r>
    </w:p>
    <w:p w14:paraId="2613E2C7" w14:textId="77777777" w:rsidR="00F65149" w:rsidRDefault="00F65149" w:rsidP="00F65149">
      <w:pPr>
        <w:ind w:left="0"/>
        <w:rPr>
          <w:rFonts w:asciiTheme="minorHAnsi" w:hAnsiTheme="minorHAnsi" w:cstheme="minorHAnsi"/>
        </w:rPr>
      </w:pPr>
    </w:p>
    <w:p w14:paraId="63EFAA1B" w14:textId="77777777" w:rsidR="00F65149" w:rsidRDefault="2C171189" w:rsidP="00F65149">
      <w:pPr>
        <w:pStyle w:val="Heading4"/>
        <w:ind w:left="0"/>
      </w:pPr>
      <w:r>
        <w:t>Install and configure:</w:t>
      </w:r>
    </w:p>
    <w:p w14:paraId="7C5DC863" w14:textId="77777777" w:rsidR="00F65149" w:rsidRDefault="2C171189" w:rsidP="2C171189">
      <w:pPr>
        <w:ind w:left="0"/>
        <w:rPr>
          <w:rFonts w:asciiTheme="minorHAnsi" w:hAnsiTheme="minorHAnsi"/>
        </w:rPr>
      </w:pPr>
      <w:r w:rsidRPr="2C171189">
        <w:rPr>
          <w:rFonts w:asciiTheme="minorHAnsi" w:hAnsiTheme="minorHAnsi"/>
        </w:rPr>
        <w:t>You will need:</w:t>
      </w:r>
    </w:p>
    <w:p w14:paraId="34DD8476" w14:textId="2FD30AFA" w:rsidR="00F65149" w:rsidRDefault="2C171189" w:rsidP="2C171189">
      <w:pPr>
        <w:pStyle w:val="ListParagraph"/>
        <w:numPr>
          <w:ilvl w:val="0"/>
          <w:numId w:val="1"/>
        </w:numPr>
        <w:rPr>
          <w:rFonts w:asciiTheme="minorHAnsi" w:hAnsiTheme="minorHAnsi"/>
        </w:rPr>
      </w:pPr>
      <w:r w:rsidRPr="2C171189">
        <w:rPr>
          <w:rFonts w:asciiTheme="minorHAnsi" w:hAnsiTheme="minorHAnsi"/>
        </w:rPr>
        <w:t xml:space="preserve">A desktop computer (host) running Windows 10 </w:t>
      </w:r>
    </w:p>
    <w:p w14:paraId="312F7E81" w14:textId="77777777" w:rsidR="00F65149" w:rsidRDefault="2C171189" w:rsidP="2C171189">
      <w:pPr>
        <w:pStyle w:val="ListParagraph"/>
        <w:numPr>
          <w:ilvl w:val="0"/>
          <w:numId w:val="1"/>
        </w:numPr>
        <w:rPr>
          <w:rFonts w:asciiTheme="minorHAnsi" w:hAnsiTheme="minorHAnsi"/>
        </w:rPr>
      </w:pPr>
      <w:r w:rsidRPr="2C171189">
        <w:rPr>
          <w:rFonts w:asciiTheme="minorHAnsi" w:hAnsiTheme="minorHAnsi"/>
        </w:rPr>
        <w:t>An active Azure subscription (MSDN credits will suffice)</w:t>
      </w:r>
    </w:p>
    <w:p w14:paraId="0614FA53" w14:textId="1E3B7BCA" w:rsidR="00F65149" w:rsidRDefault="2C171189" w:rsidP="2C171189">
      <w:pPr>
        <w:pStyle w:val="ListParagraph"/>
        <w:numPr>
          <w:ilvl w:val="0"/>
          <w:numId w:val="1"/>
        </w:numPr>
        <w:rPr>
          <w:rFonts w:asciiTheme="minorHAnsi" w:hAnsiTheme="minorHAnsi"/>
        </w:rPr>
      </w:pPr>
      <w:r w:rsidRPr="2C171189">
        <w:rPr>
          <w:rFonts w:asciiTheme="minorHAnsi" w:hAnsiTheme="minorHAnsi"/>
        </w:rPr>
        <w:t>An active Internet connection</w:t>
      </w:r>
    </w:p>
    <w:p w14:paraId="79DE9800" w14:textId="77777777" w:rsidR="00F65149" w:rsidRDefault="00F65149" w:rsidP="00F65149">
      <w:pPr>
        <w:ind w:left="0"/>
        <w:rPr>
          <w:rFonts w:asciiTheme="minorHAnsi" w:hAnsiTheme="minorHAnsi" w:cstheme="minorHAnsi"/>
        </w:rPr>
      </w:pPr>
    </w:p>
    <w:p w14:paraId="46F63C4F" w14:textId="10C0848B" w:rsidR="00A915EC" w:rsidRDefault="2C171189" w:rsidP="00BD40D2">
      <w:pPr>
        <w:pStyle w:val="Heading4"/>
      </w:pPr>
      <w:bookmarkStart w:id="16" w:name="_Toc237080860"/>
      <w:bookmarkEnd w:id="5"/>
      <w:bookmarkEnd w:id="16"/>
      <w:r>
        <w:t>Create the Cosmos DB</w:t>
      </w:r>
    </w:p>
    <w:p w14:paraId="58454559" w14:textId="722B9B91" w:rsidR="001A4207" w:rsidRDefault="2C171189" w:rsidP="2C171189">
      <w:pPr>
        <w:pStyle w:val="ListParagraph"/>
        <w:numPr>
          <w:ilvl w:val="0"/>
          <w:numId w:val="5"/>
        </w:numPr>
        <w:rPr>
          <w:rFonts w:asciiTheme="minorHAnsi" w:hAnsiTheme="minorHAnsi"/>
        </w:rPr>
      </w:pPr>
      <w:r w:rsidRPr="2C171189">
        <w:rPr>
          <w:rFonts w:asciiTheme="minorHAnsi" w:hAnsiTheme="minorHAnsi"/>
        </w:rPr>
        <w:t>Open a new browser window.  It will take a few minutes to provision the DB and you can move on to the next step while this is happening.</w:t>
      </w:r>
    </w:p>
    <w:p w14:paraId="258AA6E7" w14:textId="6C2B6818" w:rsidR="000E7DB4" w:rsidRDefault="2C171189" w:rsidP="2C171189">
      <w:pPr>
        <w:pStyle w:val="ListParagraph"/>
        <w:numPr>
          <w:ilvl w:val="0"/>
          <w:numId w:val="5"/>
        </w:numPr>
        <w:rPr>
          <w:rFonts w:asciiTheme="minorHAnsi" w:hAnsiTheme="minorHAnsi"/>
        </w:rPr>
      </w:pPr>
      <w:r w:rsidRPr="2C171189">
        <w:rPr>
          <w:rFonts w:asciiTheme="minorHAnsi" w:hAnsiTheme="minorHAnsi"/>
        </w:rPr>
        <w:t>Navigate to the Azure Management Portal (</w:t>
      </w:r>
      <w:hyperlink r:id="rId40">
        <w:r w:rsidRPr="2C171189">
          <w:rPr>
            <w:rStyle w:val="Hyperlink"/>
            <w:rFonts w:asciiTheme="minorHAnsi" w:hAnsiTheme="minorHAnsi"/>
          </w:rPr>
          <w:t>http://portal.azure.com</w:t>
        </w:r>
      </w:hyperlink>
      <w:r w:rsidRPr="2C171189">
        <w:rPr>
          <w:rFonts w:asciiTheme="minorHAnsi" w:hAnsiTheme="minorHAnsi"/>
        </w:rPr>
        <w:t xml:space="preserve">) and search for: </w:t>
      </w:r>
      <w:r w:rsidRPr="2C171189">
        <w:rPr>
          <w:rFonts w:asciiTheme="minorHAnsi" w:hAnsiTheme="minorHAnsi"/>
          <w:b/>
          <w:bCs/>
        </w:rPr>
        <w:t>Cosmos DB</w:t>
      </w:r>
      <w:r w:rsidRPr="2C171189">
        <w:rPr>
          <w:rFonts w:asciiTheme="minorHAnsi" w:hAnsiTheme="minorHAnsi"/>
        </w:rPr>
        <w:t xml:space="preserve"> and click on the row.</w:t>
      </w:r>
      <w:r w:rsidR="11A8112D">
        <w:br/>
      </w:r>
      <w:r w:rsidR="11A8112D">
        <w:rPr>
          <w:noProof/>
        </w:rPr>
        <w:drawing>
          <wp:inline distT="0" distB="0" distL="0" distR="0" wp14:anchorId="153A2234" wp14:editId="2E185B04">
            <wp:extent cx="3881967" cy="1562276"/>
            <wp:effectExtent l="0" t="0" r="4445" b="0"/>
            <wp:docPr id="26408071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1">
                      <a:extLst>
                        <a:ext uri="{28A0092B-C50C-407E-A947-70E740481C1C}">
                          <a14:useLocalDpi xmlns:a14="http://schemas.microsoft.com/office/drawing/2010/main" val="0"/>
                        </a:ext>
                      </a:extLst>
                    </a:blip>
                    <a:stretch>
                      <a:fillRect/>
                    </a:stretch>
                  </pic:blipFill>
                  <pic:spPr>
                    <a:xfrm>
                      <a:off x="0" y="0"/>
                      <a:ext cx="3881967" cy="1562276"/>
                    </a:xfrm>
                    <a:prstGeom prst="rect">
                      <a:avLst/>
                    </a:prstGeom>
                  </pic:spPr>
                </pic:pic>
              </a:graphicData>
            </a:graphic>
          </wp:inline>
        </w:drawing>
      </w:r>
    </w:p>
    <w:p w14:paraId="5331BEF0" w14:textId="57BE4CCC" w:rsidR="000E7DB4" w:rsidRDefault="000E7DB4" w:rsidP="000E7DB4">
      <w:pPr>
        <w:pStyle w:val="ListParagraph"/>
        <w:rPr>
          <w:rFonts w:asciiTheme="minorHAnsi" w:hAnsiTheme="minorHAnsi" w:cstheme="minorHAnsi"/>
        </w:rPr>
      </w:pPr>
    </w:p>
    <w:p w14:paraId="3676E0EB" w14:textId="234F773A" w:rsidR="000E7DB4" w:rsidRDefault="2C171189" w:rsidP="2C171189">
      <w:pPr>
        <w:pStyle w:val="ListParagraph"/>
        <w:numPr>
          <w:ilvl w:val="0"/>
          <w:numId w:val="5"/>
        </w:numPr>
        <w:rPr>
          <w:rFonts w:asciiTheme="minorHAnsi" w:hAnsiTheme="minorHAnsi"/>
        </w:rPr>
      </w:pPr>
      <w:r w:rsidRPr="2C171189">
        <w:rPr>
          <w:rFonts w:asciiTheme="minorHAnsi" w:hAnsiTheme="minorHAnsi"/>
        </w:rPr>
        <w:t xml:space="preserve">Click the </w:t>
      </w:r>
      <w:r w:rsidRPr="2C171189">
        <w:rPr>
          <w:rFonts w:asciiTheme="minorHAnsi" w:hAnsiTheme="minorHAnsi"/>
          <w:b/>
          <w:bCs/>
        </w:rPr>
        <w:t>Create</w:t>
      </w:r>
      <w:r w:rsidRPr="2C171189">
        <w:rPr>
          <w:rFonts w:asciiTheme="minorHAnsi" w:hAnsiTheme="minorHAnsi"/>
        </w:rPr>
        <w:t xml:space="preserve"> button.  With the blade open, enter the value to create it.  The ID should be unique.  </w:t>
      </w:r>
      <w:r w:rsidRPr="2C171189">
        <w:rPr>
          <w:rFonts w:asciiTheme="minorHAnsi" w:hAnsiTheme="minorHAnsi"/>
          <w:b/>
          <w:bCs/>
        </w:rPr>
        <w:t>API</w:t>
      </w:r>
      <w:r w:rsidRPr="2C171189">
        <w:rPr>
          <w:rFonts w:asciiTheme="minorHAnsi" w:hAnsiTheme="minorHAnsi"/>
        </w:rPr>
        <w:t xml:space="preserve"> should be </w:t>
      </w:r>
      <w:r w:rsidRPr="2C171189">
        <w:rPr>
          <w:rFonts w:asciiTheme="minorHAnsi" w:hAnsiTheme="minorHAnsi"/>
          <w:b/>
          <w:bCs/>
        </w:rPr>
        <w:t>SQL</w:t>
      </w:r>
      <w:r w:rsidRPr="2C171189">
        <w:rPr>
          <w:rFonts w:asciiTheme="minorHAnsi" w:hAnsiTheme="minorHAnsi"/>
        </w:rPr>
        <w:t xml:space="preserve"> since we aren’t trying to be compatible with other protocols.  Use an existing </w:t>
      </w:r>
      <w:r w:rsidRPr="2C171189">
        <w:rPr>
          <w:rFonts w:asciiTheme="minorHAnsi" w:hAnsiTheme="minorHAnsi"/>
          <w:b/>
          <w:bCs/>
        </w:rPr>
        <w:t>Resource Group</w:t>
      </w:r>
      <w:r w:rsidRPr="2C171189">
        <w:rPr>
          <w:rFonts w:asciiTheme="minorHAnsi" w:hAnsiTheme="minorHAnsi"/>
        </w:rPr>
        <w:t xml:space="preserve"> if you are trying to keep your resources together.  Choose which ever </w:t>
      </w:r>
      <w:r w:rsidRPr="2C171189">
        <w:rPr>
          <w:rFonts w:asciiTheme="minorHAnsi" w:hAnsiTheme="minorHAnsi"/>
          <w:b/>
          <w:bCs/>
        </w:rPr>
        <w:t>Location</w:t>
      </w:r>
      <w:r w:rsidRPr="2C171189">
        <w:rPr>
          <w:rFonts w:asciiTheme="minorHAnsi" w:hAnsiTheme="minorHAnsi"/>
        </w:rPr>
        <w:t xml:space="preserve"> is appropriate for you.  Then click </w:t>
      </w:r>
      <w:r w:rsidRPr="2C171189">
        <w:rPr>
          <w:rFonts w:asciiTheme="minorHAnsi" w:hAnsiTheme="minorHAnsi"/>
          <w:b/>
          <w:bCs/>
        </w:rPr>
        <w:t>Create</w:t>
      </w:r>
      <w:r w:rsidRPr="2C171189">
        <w:rPr>
          <w:rFonts w:asciiTheme="minorHAnsi" w:hAnsiTheme="minorHAnsi"/>
        </w:rPr>
        <w:t>.</w:t>
      </w:r>
      <w:r w:rsidR="11A8112D">
        <w:br/>
      </w:r>
      <w:r w:rsidR="11A8112D">
        <w:rPr>
          <w:noProof/>
        </w:rPr>
        <w:drawing>
          <wp:inline distT="0" distB="0" distL="0" distR="0" wp14:anchorId="1D389ED2" wp14:editId="40599BA5">
            <wp:extent cx="2749384" cy="3568700"/>
            <wp:effectExtent l="0" t="0" r="0" b="0"/>
            <wp:docPr id="152094939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749384" cy="3568700"/>
                    </a:xfrm>
                    <a:prstGeom prst="rect">
                      <a:avLst/>
                    </a:prstGeom>
                  </pic:spPr>
                </pic:pic>
              </a:graphicData>
            </a:graphic>
          </wp:inline>
        </w:drawing>
      </w:r>
    </w:p>
    <w:p w14:paraId="6C16ABDC" w14:textId="0D3EA866" w:rsidR="008350D4" w:rsidRDefault="2C171189" w:rsidP="2C171189">
      <w:pPr>
        <w:pStyle w:val="ListParagraph"/>
        <w:numPr>
          <w:ilvl w:val="0"/>
          <w:numId w:val="5"/>
        </w:numPr>
        <w:rPr>
          <w:rFonts w:asciiTheme="minorHAnsi" w:hAnsiTheme="minorHAnsi"/>
        </w:rPr>
      </w:pPr>
      <w:r w:rsidRPr="2C171189">
        <w:rPr>
          <w:rFonts w:asciiTheme="minorHAnsi" w:hAnsiTheme="minorHAnsi"/>
        </w:rPr>
        <w:t xml:space="preserve">While that is creating, move on to the next section, </w:t>
      </w:r>
      <w:r w:rsidRPr="2C171189">
        <w:rPr>
          <w:rFonts w:asciiTheme="minorHAnsi" w:hAnsiTheme="minorHAnsi"/>
          <w:b/>
          <w:bCs/>
        </w:rPr>
        <w:t>Completing the Logic App</w:t>
      </w:r>
      <w:r w:rsidRPr="2C171189">
        <w:rPr>
          <w:rFonts w:asciiTheme="minorHAnsi" w:hAnsiTheme="minorHAnsi"/>
        </w:rPr>
        <w:t>.  We will finish up with the configuration of the Cosmos DB.  There will be a step in that section that will direct you back to here.</w:t>
      </w:r>
    </w:p>
    <w:p w14:paraId="2250A925" w14:textId="4F851FBF" w:rsidR="008350D4" w:rsidRDefault="2C171189" w:rsidP="2C171189">
      <w:pPr>
        <w:pStyle w:val="ListParagraph"/>
        <w:numPr>
          <w:ilvl w:val="0"/>
          <w:numId w:val="5"/>
        </w:numPr>
        <w:rPr>
          <w:rFonts w:asciiTheme="minorHAnsi" w:hAnsiTheme="minorHAnsi"/>
        </w:rPr>
      </w:pPr>
      <w:r w:rsidRPr="2C171189">
        <w:rPr>
          <w:rFonts w:asciiTheme="minorHAnsi" w:hAnsiTheme="minorHAnsi"/>
        </w:rPr>
        <w:t xml:space="preserve">Click </w:t>
      </w:r>
      <w:r w:rsidRPr="2C171189">
        <w:rPr>
          <w:rFonts w:asciiTheme="minorHAnsi" w:hAnsiTheme="minorHAnsi"/>
          <w:b/>
          <w:bCs/>
        </w:rPr>
        <w:t>Go to resource</w:t>
      </w:r>
      <w:r w:rsidRPr="2C171189">
        <w:rPr>
          <w:rFonts w:asciiTheme="minorHAnsi" w:hAnsiTheme="minorHAnsi"/>
        </w:rPr>
        <w:t xml:space="preserve"> from the Notifications window.</w:t>
      </w:r>
      <w:r w:rsidR="11A8112D">
        <w:br/>
      </w:r>
      <w:r w:rsidR="11A8112D">
        <w:rPr>
          <w:noProof/>
        </w:rPr>
        <w:drawing>
          <wp:inline distT="0" distB="0" distL="0" distR="0" wp14:anchorId="233AD8C0" wp14:editId="5FF83D92">
            <wp:extent cx="2501900" cy="1747994"/>
            <wp:effectExtent l="0" t="0" r="0" b="5080"/>
            <wp:docPr id="155675476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3">
                      <a:extLst>
                        <a:ext uri="{28A0092B-C50C-407E-A947-70E740481C1C}">
                          <a14:useLocalDpi xmlns:a14="http://schemas.microsoft.com/office/drawing/2010/main" val="0"/>
                        </a:ext>
                      </a:extLst>
                    </a:blip>
                    <a:stretch>
                      <a:fillRect/>
                    </a:stretch>
                  </pic:blipFill>
                  <pic:spPr>
                    <a:xfrm>
                      <a:off x="0" y="0"/>
                      <a:ext cx="2501900" cy="1747994"/>
                    </a:xfrm>
                    <a:prstGeom prst="rect">
                      <a:avLst/>
                    </a:prstGeom>
                  </pic:spPr>
                </pic:pic>
              </a:graphicData>
            </a:graphic>
          </wp:inline>
        </w:drawing>
      </w:r>
    </w:p>
    <w:p w14:paraId="217235D7" w14:textId="4834B0C1" w:rsidR="00D059B7" w:rsidRDefault="2C171189" w:rsidP="2C171189">
      <w:pPr>
        <w:pStyle w:val="ListParagraph"/>
        <w:numPr>
          <w:ilvl w:val="0"/>
          <w:numId w:val="5"/>
        </w:numPr>
        <w:rPr>
          <w:rFonts w:asciiTheme="minorHAnsi" w:hAnsiTheme="minorHAnsi"/>
        </w:rPr>
      </w:pPr>
      <w:r w:rsidRPr="2C171189">
        <w:rPr>
          <w:rFonts w:asciiTheme="minorHAnsi" w:hAnsiTheme="minorHAnsi"/>
        </w:rPr>
        <w:t xml:space="preserve">Next, click the </w:t>
      </w:r>
      <w:r w:rsidRPr="2C171189">
        <w:rPr>
          <w:rFonts w:asciiTheme="minorHAnsi" w:hAnsiTheme="minorHAnsi"/>
          <w:b/>
          <w:bCs/>
        </w:rPr>
        <w:t>Overview</w:t>
      </w:r>
      <w:r w:rsidRPr="2C171189">
        <w:rPr>
          <w:rFonts w:asciiTheme="minorHAnsi" w:hAnsiTheme="minorHAnsi"/>
        </w:rPr>
        <w:t xml:space="preserve"> link and then the </w:t>
      </w:r>
      <w:r w:rsidRPr="2C171189">
        <w:rPr>
          <w:rFonts w:asciiTheme="minorHAnsi" w:hAnsiTheme="minorHAnsi"/>
          <w:b/>
          <w:bCs/>
        </w:rPr>
        <w:t>Add Collection</w:t>
      </w:r>
      <w:r w:rsidRPr="2C171189">
        <w:rPr>
          <w:rFonts w:asciiTheme="minorHAnsi" w:hAnsiTheme="minorHAnsi"/>
        </w:rPr>
        <w:t xml:space="preserve"> button at the top.  Use the values in the screenshot to create the database and collection.</w:t>
      </w:r>
      <w:r w:rsidR="11A8112D">
        <w:br/>
      </w:r>
      <w:r w:rsidR="11A8112D">
        <w:rPr>
          <w:noProof/>
        </w:rPr>
        <w:drawing>
          <wp:inline distT="0" distB="0" distL="0" distR="0" wp14:anchorId="06DBF58A" wp14:editId="4372D18E">
            <wp:extent cx="2218267" cy="4094679"/>
            <wp:effectExtent l="0" t="0" r="0" b="1270"/>
            <wp:docPr id="10882784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218267" cy="4094679"/>
                    </a:xfrm>
                    <a:prstGeom prst="rect">
                      <a:avLst/>
                    </a:prstGeom>
                  </pic:spPr>
                </pic:pic>
              </a:graphicData>
            </a:graphic>
          </wp:inline>
        </w:drawing>
      </w:r>
    </w:p>
    <w:p w14:paraId="5E42853B" w14:textId="04EE841A" w:rsidR="00A4631B" w:rsidRDefault="2C171189" w:rsidP="2C171189">
      <w:pPr>
        <w:pStyle w:val="ListParagraph"/>
        <w:numPr>
          <w:ilvl w:val="0"/>
          <w:numId w:val="5"/>
        </w:numPr>
        <w:rPr>
          <w:rFonts w:asciiTheme="minorHAnsi" w:hAnsiTheme="minorHAnsi"/>
        </w:rPr>
      </w:pPr>
      <w:r w:rsidRPr="2C171189">
        <w:rPr>
          <w:rFonts w:asciiTheme="minorHAnsi" w:hAnsiTheme="minorHAnsi"/>
        </w:rPr>
        <w:t>Go back to Step 6 in the next Section.</w:t>
      </w:r>
    </w:p>
    <w:p w14:paraId="099F6826" w14:textId="5815A1E4" w:rsidR="000E7DB4" w:rsidRDefault="000E7DB4" w:rsidP="000E7DB4">
      <w:pPr>
        <w:pStyle w:val="ListParagraph"/>
        <w:rPr>
          <w:rFonts w:asciiTheme="minorHAnsi" w:hAnsiTheme="minorHAnsi" w:cstheme="minorHAnsi"/>
        </w:rPr>
      </w:pPr>
    </w:p>
    <w:p w14:paraId="553B5FEB" w14:textId="455D45DA" w:rsidR="007F5EB7" w:rsidRDefault="2C171189" w:rsidP="00DB2CB2">
      <w:pPr>
        <w:pStyle w:val="Heading4"/>
      </w:pPr>
      <w:r>
        <w:t>Completing the Logic App</w:t>
      </w:r>
    </w:p>
    <w:p w14:paraId="2DE37B36" w14:textId="7777F14A" w:rsidR="007F5EB7" w:rsidRDefault="2C171189" w:rsidP="2C171189">
      <w:pPr>
        <w:pStyle w:val="ListParagraph"/>
        <w:numPr>
          <w:ilvl w:val="0"/>
          <w:numId w:val="11"/>
        </w:numPr>
        <w:rPr>
          <w:rFonts w:asciiTheme="minorHAnsi" w:hAnsiTheme="minorHAnsi"/>
        </w:rPr>
      </w:pPr>
      <w:r w:rsidRPr="2C171189">
        <w:rPr>
          <w:rFonts w:asciiTheme="minorHAnsi" w:hAnsiTheme="minorHAnsi"/>
        </w:rPr>
        <w:t>Navigate back to the Logic App Designer used in the Exercise 1.</w:t>
      </w:r>
    </w:p>
    <w:p w14:paraId="5F6B5EA3" w14:textId="4B5CAEA0" w:rsidR="000D7341" w:rsidRDefault="2C171189" w:rsidP="2C171189">
      <w:pPr>
        <w:pStyle w:val="ListParagraph"/>
        <w:numPr>
          <w:ilvl w:val="0"/>
          <w:numId w:val="11"/>
        </w:numPr>
        <w:rPr>
          <w:rFonts w:asciiTheme="minorHAnsi" w:hAnsiTheme="minorHAnsi"/>
        </w:rPr>
      </w:pPr>
      <w:r w:rsidRPr="2C171189">
        <w:rPr>
          <w:rFonts w:asciiTheme="minorHAnsi" w:hAnsiTheme="minorHAnsi"/>
        </w:rPr>
        <w:t xml:space="preserve">Click </w:t>
      </w:r>
      <w:r w:rsidRPr="2C171189">
        <w:rPr>
          <w:rFonts w:asciiTheme="minorHAnsi" w:hAnsiTheme="minorHAnsi"/>
          <w:b/>
          <w:bCs/>
        </w:rPr>
        <w:t>New Step</w:t>
      </w:r>
      <w:r w:rsidRPr="2C171189">
        <w:rPr>
          <w:rFonts w:asciiTheme="minorHAnsi" w:hAnsiTheme="minorHAnsi"/>
        </w:rPr>
        <w:t xml:space="preserve"> after the Send email action and click </w:t>
      </w:r>
      <w:r w:rsidRPr="2C171189">
        <w:rPr>
          <w:rFonts w:asciiTheme="minorHAnsi" w:hAnsiTheme="minorHAnsi"/>
          <w:b/>
          <w:bCs/>
        </w:rPr>
        <w:t>Add an action</w:t>
      </w:r>
      <w:r w:rsidRPr="2C171189">
        <w:rPr>
          <w:rFonts w:asciiTheme="minorHAnsi" w:hAnsiTheme="minorHAnsi"/>
        </w:rPr>
        <w:t>.</w:t>
      </w:r>
    </w:p>
    <w:p w14:paraId="44D78D8C" w14:textId="17D19738" w:rsidR="00DC1F4F" w:rsidRDefault="2C171189" w:rsidP="2C171189">
      <w:pPr>
        <w:pStyle w:val="ListParagraph"/>
        <w:keepNext/>
        <w:numPr>
          <w:ilvl w:val="0"/>
          <w:numId w:val="11"/>
        </w:numPr>
        <w:rPr>
          <w:rFonts w:asciiTheme="minorHAnsi" w:hAnsiTheme="minorHAnsi"/>
        </w:rPr>
      </w:pPr>
      <w:r w:rsidRPr="2C171189">
        <w:rPr>
          <w:rFonts w:asciiTheme="minorHAnsi" w:hAnsiTheme="minorHAnsi"/>
        </w:rPr>
        <w:t xml:space="preserve">Search for </w:t>
      </w:r>
      <w:r w:rsidRPr="2C171189">
        <w:rPr>
          <w:rFonts w:asciiTheme="minorHAnsi" w:hAnsiTheme="minorHAnsi"/>
          <w:b/>
          <w:bCs/>
        </w:rPr>
        <w:t>Compose</w:t>
      </w:r>
      <w:r w:rsidRPr="2C171189">
        <w:rPr>
          <w:rFonts w:asciiTheme="minorHAnsi" w:hAnsiTheme="minorHAnsi"/>
        </w:rPr>
        <w:t xml:space="preserve"> and select </w:t>
      </w:r>
      <w:r w:rsidRPr="2C171189">
        <w:rPr>
          <w:rFonts w:asciiTheme="minorHAnsi" w:hAnsiTheme="minorHAnsi"/>
          <w:b/>
          <w:bCs/>
        </w:rPr>
        <w:t>Data Operations – Compose</w:t>
      </w:r>
      <w:r w:rsidRPr="2C171189">
        <w:rPr>
          <w:rFonts w:asciiTheme="minorHAnsi" w:hAnsiTheme="minorHAnsi"/>
        </w:rPr>
        <w:t>.</w:t>
      </w:r>
    </w:p>
    <w:p w14:paraId="5EA2FDE8" w14:textId="67EE61BE" w:rsidR="00687B15" w:rsidRDefault="00687B15" w:rsidP="58BD8504">
      <w:pPr>
        <w:pStyle w:val="ListParagraph"/>
        <w:rPr>
          <w:rFonts w:asciiTheme="minorHAnsi" w:hAnsiTheme="minorHAnsi"/>
        </w:rPr>
      </w:pPr>
      <w:r>
        <w:rPr>
          <w:noProof/>
        </w:rPr>
        <w:drawing>
          <wp:inline distT="0" distB="0" distL="0" distR="0" wp14:anchorId="3F28A84A" wp14:editId="5D77E4B9">
            <wp:extent cx="4225447" cy="2322587"/>
            <wp:effectExtent l="0" t="0" r="3810" b="1905"/>
            <wp:docPr id="141747793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225447" cy="2322587"/>
                    </a:xfrm>
                    <a:prstGeom prst="rect">
                      <a:avLst/>
                    </a:prstGeom>
                  </pic:spPr>
                </pic:pic>
              </a:graphicData>
            </a:graphic>
          </wp:inline>
        </w:drawing>
      </w:r>
    </w:p>
    <w:p w14:paraId="5066C5FB" w14:textId="77777777" w:rsidR="00EC4946" w:rsidRDefault="2C171189" w:rsidP="2C171189">
      <w:pPr>
        <w:pStyle w:val="ListParagraph"/>
        <w:keepNext/>
        <w:keepLines/>
        <w:numPr>
          <w:ilvl w:val="0"/>
          <w:numId w:val="11"/>
        </w:numPr>
        <w:rPr>
          <w:rFonts w:asciiTheme="minorHAnsi" w:hAnsiTheme="minorHAnsi"/>
        </w:rPr>
      </w:pPr>
      <w:r w:rsidRPr="2C171189">
        <w:rPr>
          <w:rFonts w:asciiTheme="minorHAnsi" w:hAnsiTheme="minorHAnsi"/>
        </w:rPr>
        <w:t xml:space="preserve">In the </w:t>
      </w:r>
      <w:r w:rsidRPr="2C171189">
        <w:rPr>
          <w:rFonts w:asciiTheme="minorHAnsi" w:hAnsiTheme="minorHAnsi"/>
          <w:b/>
          <w:bCs/>
        </w:rPr>
        <w:t>Inputs</w:t>
      </w:r>
      <w:r w:rsidRPr="2C171189">
        <w:rPr>
          <w:rFonts w:asciiTheme="minorHAnsi" w:hAnsiTheme="minorHAnsi"/>
        </w:rPr>
        <w:t xml:space="preserve"> box, start to build a JSON string which will be the document inserted into the Cosmos DB.  Using the </w:t>
      </w:r>
      <w:r w:rsidRPr="2C171189">
        <w:rPr>
          <w:rFonts w:asciiTheme="minorHAnsi" w:hAnsiTheme="minorHAnsi"/>
          <w:b/>
          <w:bCs/>
        </w:rPr>
        <w:t>Rename</w:t>
      </w:r>
      <w:r w:rsidRPr="2C171189">
        <w:rPr>
          <w:rFonts w:asciiTheme="minorHAnsi" w:hAnsiTheme="minorHAnsi"/>
        </w:rPr>
        <w:t xml:space="preserve"> function off the ellipsis, change the title to </w:t>
      </w:r>
      <w:r w:rsidRPr="2C171189">
        <w:rPr>
          <w:rFonts w:asciiTheme="minorHAnsi" w:hAnsiTheme="minorHAnsi"/>
          <w:b/>
          <w:bCs/>
        </w:rPr>
        <w:t>Create Account JSON Document</w:t>
      </w:r>
      <w:r w:rsidRPr="2C171189">
        <w:rPr>
          <w:rFonts w:asciiTheme="minorHAnsi" w:hAnsiTheme="minorHAnsi"/>
        </w:rPr>
        <w:t xml:space="preserve">.  Modify the </w:t>
      </w:r>
      <w:r w:rsidRPr="2C171189">
        <w:rPr>
          <w:rFonts w:asciiTheme="minorHAnsi" w:hAnsiTheme="minorHAnsi"/>
          <w:b/>
          <w:bCs/>
        </w:rPr>
        <w:t>Inputs</w:t>
      </w:r>
      <w:r w:rsidRPr="2C171189">
        <w:rPr>
          <w:rFonts w:asciiTheme="minorHAnsi" w:hAnsiTheme="minorHAnsi"/>
        </w:rPr>
        <w:t xml:space="preserve"> to create the document as shown in the screenshot.</w:t>
      </w:r>
    </w:p>
    <w:p w14:paraId="240E73F2" w14:textId="1032EE4C" w:rsidR="00BE3CE1" w:rsidRPr="00EC4946" w:rsidRDefault="00BE3CE1" w:rsidP="00EC4946">
      <w:pPr>
        <w:rPr>
          <w:rFonts w:asciiTheme="minorHAnsi" w:hAnsiTheme="minorHAnsi"/>
        </w:rPr>
      </w:pPr>
      <w:r>
        <w:rPr>
          <w:noProof/>
        </w:rPr>
        <w:drawing>
          <wp:inline distT="0" distB="0" distL="0" distR="0" wp14:anchorId="259D0EB3" wp14:editId="13FCC411">
            <wp:extent cx="4627033" cy="2186530"/>
            <wp:effectExtent l="0" t="0" r="2540" b="4445"/>
            <wp:docPr id="26991613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4627033" cy="2186530"/>
                    </a:xfrm>
                    <a:prstGeom prst="rect">
                      <a:avLst/>
                    </a:prstGeom>
                  </pic:spPr>
                </pic:pic>
              </a:graphicData>
            </a:graphic>
          </wp:inline>
        </w:drawing>
      </w:r>
    </w:p>
    <w:p w14:paraId="238B31EE" w14:textId="7C45862F" w:rsidR="00174D1B" w:rsidRDefault="2C171189" w:rsidP="2C171189">
      <w:pPr>
        <w:pStyle w:val="ListParagraph"/>
        <w:numPr>
          <w:ilvl w:val="0"/>
          <w:numId w:val="11"/>
        </w:numPr>
        <w:rPr>
          <w:rFonts w:asciiTheme="minorHAnsi" w:hAnsiTheme="minorHAnsi"/>
        </w:rPr>
      </w:pPr>
      <w:r w:rsidRPr="2C171189">
        <w:rPr>
          <w:rFonts w:asciiTheme="minorHAnsi" w:hAnsiTheme="minorHAnsi"/>
        </w:rPr>
        <w:t xml:space="preserve">By now, the Cosmos DB should be provisioned.  </w:t>
      </w:r>
      <w:r w:rsidRPr="2C171189">
        <w:rPr>
          <w:rFonts w:asciiTheme="minorHAnsi" w:hAnsiTheme="minorHAnsi"/>
          <w:b/>
          <w:bCs/>
        </w:rPr>
        <w:t>Go back to Step 5</w:t>
      </w:r>
      <w:r w:rsidRPr="2C171189">
        <w:rPr>
          <w:rFonts w:asciiTheme="minorHAnsi" w:hAnsiTheme="minorHAnsi"/>
        </w:rPr>
        <w:t xml:space="preserve"> in the previous section to pick up where you left off.</w:t>
      </w:r>
    </w:p>
    <w:p w14:paraId="015B2420" w14:textId="105551ED" w:rsidR="00A4631B" w:rsidRDefault="2C171189" w:rsidP="2C171189">
      <w:pPr>
        <w:pStyle w:val="ListParagraph"/>
        <w:keepNext/>
        <w:numPr>
          <w:ilvl w:val="0"/>
          <w:numId w:val="11"/>
        </w:numPr>
        <w:rPr>
          <w:rFonts w:asciiTheme="minorHAnsi" w:hAnsiTheme="minorHAnsi"/>
        </w:rPr>
      </w:pPr>
      <w:r w:rsidRPr="2C171189">
        <w:rPr>
          <w:rFonts w:asciiTheme="minorHAnsi" w:hAnsiTheme="minorHAnsi"/>
        </w:rPr>
        <w:t xml:space="preserve">Create the next step using the </w:t>
      </w:r>
      <w:r w:rsidRPr="2C171189">
        <w:rPr>
          <w:rFonts w:asciiTheme="minorHAnsi" w:hAnsiTheme="minorHAnsi"/>
          <w:b/>
          <w:bCs/>
        </w:rPr>
        <w:t>New Step</w:t>
      </w:r>
      <w:r w:rsidRPr="2C171189">
        <w:rPr>
          <w:rFonts w:asciiTheme="minorHAnsi" w:hAnsiTheme="minorHAnsi"/>
        </w:rPr>
        <w:t xml:space="preserve"> button.  Select </w:t>
      </w:r>
      <w:r w:rsidRPr="2C171189">
        <w:rPr>
          <w:rFonts w:asciiTheme="minorHAnsi" w:hAnsiTheme="minorHAnsi"/>
          <w:b/>
          <w:bCs/>
        </w:rPr>
        <w:t>Add an action</w:t>
      </w:r>
      <w:r w:rsidRPr="2C171189">
        <w:rPr>
          <w:rFonts w:asciiTheme="minorHAnsi" w:hAnsiTheme="minorHAnsi"/>
        </w:rPr>
        <w:t xml:space="preserve"> and search forC </w:t>
      </w:r>
      <w:r w:rsidRPr="2C171189">
        <w:rPr>
          <w:rFonts w:asciiTheme="minorHAnsi" w:hAnsiTheme="minorHAnsi"/>
          <w:b/>
          <w:bCs/>
        </w:rPr>
        <w:t>Cosmos</w:t>
      </w:r>
      <w:r w:rsidRPr="2C171189">
        <w:rPr>
          <w:rFonts w:asciiTheme="minorHAnsi" w:hAnsiTheme="minorHAnsi"/>
        </w:rPr>
        <w:t xml:space="preserve">.  Select </w:t>
      </w:r>
      <w:r w:rsidRPr="2C171189">
        <w:rPr>
          <w:rFonts w:asciiTheme="minorHAnsi" w:hAnsiTheme="minorHAnsi"/>
          <w:b/>
          <w:bCs/>
        </w:rPr>
        <w:t>Azure Cosmos DB – Create or update document</w:t>
      </w:r>
      <w:r w:rsidRPr="2C171189">
        <w:rPr>
          <w:rFonts w:asciiTheme="minorHAnsi" w:hAnsiTheme="minorHAnsi"/>
        </w:rPr>
        <w:t>.</w:t>
      </w:r>
    </w:p>
    <w:p w14:paraId="044112FC" w14:textId="5D0A8BD7" w:rsidR="0089262A" w:rsidRDefault="00DB3C9C" w:rsidP="0089262A">
      <w:pPr>
        <w:pStyle w:val="ListParagraph"/>
        <w:ind w:left="792"/>
        <w:rPr>
          <w:rFonts w:asciiTheme="minorHAnsi" w:hAnsiTheme="minorHAnsi"/>
        </w:rPr>
      </w:pPr>
      <w:r>
        <w:rPr>
          <w:noProof/>
        </w:rPr>
        <w:drawing>
          <wp:inline distT="0" distB="0" distL="0" distR="0" wp14:anchorId="78A38D32" wp14:editId="53DDC218">
            <wp:extent cx="4325655" cy="2653068"/>
            <wp:effectExtent l="0" t="0" r="0" b="0"/>
            <wp:docPr id="186720790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325655" cy="2653068"/>
                    </a:xfrm>
                    <a:prstGeom prst="rect">
                      <a:avLst/>
                    </a:prstGeom>
                  </pic:spPr>
                </pic:pic>
              </a:graphicData>
            </a:graphic>
          </wp:inline>
        </w:drawing>
      </w:r>
    </w:p>
    <w:p w14:paraId="021ECE6D" w14:textId="2935AA9F" w:rsidR="00C73A93" w:rsidRDefault="2C171189" w:rsidP="2C171189">
      <w:pPr>
        <w:pStyle w:val="ListParagraph"/>
        <w:numPr>
          <w:ilvl w:val="0"/>
          <w:numId w:val="11"/>
        </w:numPr>
        <w:rPr>
          <w:rFonts w:asciiTheme="minorHAnsi" w:hAnsiTheme="minorHAnsi"/>
        </w:rPr>
      </w:pPr>
      <w:r w:rsidRPr="2C171189">
        <w:rPr>
          <w:rFonts w:asciiTheme="minorHAnsi" w:hAnsiTheme="minorHAnsi"/>
        </w:rPr>
        <w:t xml:space="preserve">Pick the Cosmos DB you created in the previous section, give it a connection name, and click </w:t>
      </w:r>
      <w:r w:rsidRPr="2C171189">
        <w:rPr>
          <w:rFonts w:asciiTheme="minorHAnsi" w:hAnsiTheme="minorHAnsi"/>
          <w:b/>
          <w:bCs/>
        </w:rPr>
        <w:t>Create</w:t>
      </w:r>
      <w:r w:rsidRPr="2C171189">
        <w:rPr>
          <w:rFonts w:asciiTheme="minorHAnsi" w:hAnsiTheme="minorHAnsi"/>
        </w:rPr>
        <w:t>.</w:t>
      </w:r>
      <w:r w:rsidR="11A8112D">
        <w:br/>
      </w:r>
      <w:r w:rsidR="11A8112D">
        <w:rPr>
          <w:noProof/>
        </w:rPr>
        <w:drawing>
          <wp:inline distT="0" distB="0" distL="0" distR="0" wp14:anchorId="091C7B45" wp14:editId="5B57B57E">
            <wp:extent cx="4635500" cy="2327536"/>
            <wp:effectExtent l="0" t="0" r="0" b="0"/>
            <wp:docPr id="54247830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635500" cy="2327536"/>
                    </a:xfrm>
                    <a:prstGeom prst="rect">
                      <a:avLst/>
                    </a:prstGeom>
                  </pic:spPr>
                </pic:pic>
              </a:graphicData>
            </a:graphic>
          </wp:inline>
        </w:drawing>
      </w:r>
    </w:p>
    <w:p w14:paraId="4EC53CC7" w14:textId="3E919A0F" w:rsidR="00DB259A" w:rsidRDefault="2C171189" w:rsidP="2C171189">
      <w:pPr>
        <w:pStyle w:val="ListParagraph"/>
        <w:numPr>
          <w:ilvl w:val="0"/>
          <w:numId w:val="11"/>
        </w:numPr>
        <w:rPr>
          <w:rFonts w:asciiTheme="minorHAnsi" w:hAnsiTheme="minorHAnsi"/>
        </w:rPr>
      </w:pPr>
      <w:r w:rsidRPr="2C171189">
        <w:rPr>
          <w:rFonts w:asciiTheme="minorHAnsi" w:hAnsiTheme="minorHAnsi"/>
        </w:rPr>
        <w:t>Fill in the value for the connector as shown below.</w:t>
      </w:r>
      <w:r w:rsidR="11A8112D">
        <w:br/>
      </w:r>
      <w:r w:rsidR="11A8112D">
        <w:rPr>
          <w:noProof/>
        </w:rPr>
        <w:drawing>
          <wp:inline distT="0" distB="0" distL="0" distR="0" wp14:anchorId="25E9C118" wp14:editId="46F8F042">
            <wp:extent cx="4292600" cy="2293202"/>
            <wp:effectExtent l="0" t="0" r="0" b="0"/>
            <wp:docPr id="28480503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9">
                      <a:extLst>
                        <a:ext uri="{28A0092B-C50C-407E-A947-70E740481C1C}">
                          <a14:useLocalDpi xmlns:a14="http://schemas.microsoft.com/office/drawing/2010/main" val="0"/>
                        </a:ext>
                      </a:extLst>
                    </a:blip>
                    <a:stretch>
                      <a:fillRect/>
                    </a:stretch>
                  </pic:blipFill>
                  <pic:spPr>
                    <a:xfrm>
                      <a:off x="0" y="0"/>
                      <a:ext cx="4292600" cy="2293202"/>
                    </a:xfrm>
                    <a:prstGeom prst="rect">
                      <a:avLst/>
                    </a:prstGeom>
                  </pic:spPr>
                </pic:pic>
              </a:graphicData>
            </a:graphic>
          </wp:inline>
        </w:drawing>
      </w:r>
    </w:p>
    <w:p w14:paraId="32DBC710" w14:textId="4B6B2313" w:rsidR="006003FD" w:rsidRDefault="2C171189" w:rsidP="2C171189">
      <w:pPr>
        <w:pStyle w:val="ListParagraph"/>
        <w:numPr>
          <w:ilvl w:val="0"/>
          <w:numId w:val="11"/>
        </w:numPr>
        <w:rPr>
          <w:rFonts w:asciiTheme="minorHAnsi" w:hAnsiTheme="minorHAnsi"/>
        </w:rPr>
      </w:pPr>
      <w:r w:rsidRPr="2C171189">
        <w:rPr>
          <w:rFonts w:asciiTheme="minorHAnsi" w:hAnsiTheme="minorHAnsi"/>
        </w:rPr>
        <w:t>At this point, you should be able to save the Logic App and test it again.  To test, will have you edit an account in CRM by just changing an account name.  This will trigger an email, when you receive the email, click one of the Category selections in the email mail.  Finally, it should upsert that account record into the Cosmos DB.</w:t>
      </w:r>
    </w:p>
    <w:p w14:paraId="450F7E45" w14:textId="28F11FB0" w:rsidR="00FF1E9C" w:rsidRDefault="2C171189" w:rsidP="2C171189">
      <w:pPr>
        <w:pStyle w:val="ListParagraph"/>
        <w:numPr>
          <w:ilvl w:val="0"/>
          <w:numId w:val="11"/>
        </w:numPr>
        <w:rPr>
          <w:rFonts w:asciiTheme="minorHAnsi" w:hAnsiTheme="minorHAnsi"/>
        </w:rPr>
      </w:pPr>
      <w:r w:rsidRPr="2C171189">
        <w:rPr>
          <w:rFonts w:asciiTheme="minorHAnsi" w:hAnsiTheme="minorHAnsi"/>
        </w:rPr>
        <w:t>You can then look at the new entry in Cosmos DB for the document.  You can look at the Cosmos DB using the Azure Storage Explorer.  Just sign into your account using Storage Explorer and expand the node with the Cosmos DB accounts.</w:t>
      </w:r>
      <w:r w:rsidR="11A8112D">
        <w:br/>
      </w:r>
      <w:r w:rsidR="11A8112D">
        <w:rPr>
          <w:noProof/>
        </w:rPr>
        <w:drawing>
          <wp:inline distT="0" distB="0" distL="0" distR="0" wp14:anchorId="32A5EE29" wp14:editId="4591A0E7">
            <wp:extent cx="5715000" cy="2520950"/>
            <wp:effectExtent l="0" t="0" r="0" b="0"/>
            <wp:docPr id="57570114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715000" cy="2520950"/>
                    </a:xfrm>
                    <a:prstGeom prst="rect">
                      <a:avLst/>
                    </a:prstGeom>
                  </pic:spPr>
                </pic:pic>
              </a:graphicData>
            </a:graphic>
          </wp:inline>
        </w:drawing>
      </w:r>
    </w:p>
    <w:p w14:paraId="315DEEE7" w14:textId="1FC13E4F" w:rsidR="00055D08" w:rsidRDefault="00055D08" w:rsidP="00046CB7">
      <w:pPr>
        <w:pStyle w:val="ListParagraph"/>
        <w:ind w:left="792"/>
        <w:rPr>
          <w:rFonts w:asciiTheme="minorHAnsi" w:hAnsiTheme="minorHAnsi" w:cstheme="minorHAnsi"/>
        </w:rPr>
      </w:pPr>
    </w:p>
    <w:sectPr w:rsidR="00055D08" w:rsidSect="0071438F">
      <w:headerReference w:type="even" r:id="rId51"/>
      <w:headerReference w:type="default" r:id="rId52"/>
      <w:footerReference w:type="even" r:id="rId53"/>
      <w:footerReference w:type="default" r:id="rId54"/>
      <w:pgSz w:w="12240" w:h="15840"/>
      <w:pgMar w:top="1440" w:right="1440" w:bottom="1440" w:left="180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03CFCF4" w14:textId="77777777" w:rsidR="008F6232" w:rsidRPr="00BA60CC" w:rsidRDefault="008F6232" w:rsidP="00D6120F">
      <w:pPr>
        <w:rPr>
          <w:rFonts w:ascii="Segoe UI" w:hAnsi="Segoe UI"/>
          <w:sz w:val="21"/>
          <w:szCs w:val="22"/>
        </w:rPr>
      </w:pPr>
      <w:r>
        <w:separator/>
      </w:r>
    </w:p>
  </w:endnote>
  <w:endnote w:type="continuationSeparator" w:id="0">
    <w:p w14:paraId="07EB4A55" w14:textId="77777777" w:rsidR="008F6232" w:rsidRPr="00BA60CC" w:rsidRDefault="008F6232" w:rsidP="00D6120F">
      <w:pPr>
        <w:rPr>
          <w:rFonts w:ascii="Segoe UI" w:hAnsi="Segoe UI"/>
          <w:sz w:val="21"/>
          <w:szCs w:val="22"/>
        </w:rPr>
      </w:pPr>
      <w:r>
        <w:continuationSeparator/>
      </w:r>
    </w:p>
  </w:endnote>
  <w:endnote w:type="continuationNotice" w:id="1">
    <w:p w14:paraId="5CB0863B" w14:textId="77777777" w:rsidR="008F6232" w:rsidRDefault="008F623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PMingLiU">
    <w:altName w:val="新細明體"/>
    <w:panose1 w:val="02020500000000000000"/>
    <w:charset w:val="88"/>
    <w:family w:val="roman"/>
    <w:pitch w:val="variable"/>
    <w:sig w:usb0="A00002FF" w:usb1="28CFFCFA" w:usb2="00000016" w:usb3="00000000" w:csb0="00100001"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Constantia">
    <w:panose1 w:val="02030602050306030303"/>
    <w:charset w:val="00"/>
    <w:family w:val="roman"/>
    <w:pitch w:val="variable"/>
    <w:sig w:usb0="A00002EF" w:usb1="4000204B" w:usb2="00000000" w:usb3="00000000" w:csb0="0000019F" w:csb1="00000000"/>
  </w:font>
  <w:font w:name="Consolas">
    <w:panose1 w:val="020B0609020204030204"/>
    <w:charset w:val="00"/>
    <w:family w:val="modern"/>
    <w:pitch w:val="fixed"/>
    <w:sig w:usb0="E10002FF" w:usb1="4000FCFF" w:usb2="00000009" w:usb3="00000000" w:csb0="0000019F" w:csb1="00000000"/>
  </w:font>
  <w:font w:name="Segoe Semibold">
    <w:altName w:val="Segoe UI Semibold"/>
    <w:charset w:val="00"/>
    <w:family w:val="swiss"/>
    <w:pitch w:val="variable"/>
    <w:sig w:usb0="00000001" w:usb1="4000205B" w:usb2="00000000" w:usb3="00000000" w:csb0="0000009F" w:csb1="00000000"/>
  </w:font>
  <w:font w:name="Segoe">
    <w:altName w:val="Times New Roman"/>
    <w:charset w:val="00"/>
    <w:family w:val="swiss"/>
    <w:pitch w:val="variable"/>
    <w:sig w:usb0="A00002AF" w:usb1="4000205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FD3092" w14:textId="77777777" w:rsidR="00553E0C" w:rsidRDefault="00553E0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C77BB1" w14:textId="77777777" w:rsidR="00553E0C" w:rsidRDefault="00553E0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CE53C8" w14:textId="77777777" w:rsidR="00553E0C" w:rsidRDefault="00553E0C">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5F26C0" w14:textId="251671D0" w:rsidR="002577FB" w:rsidRDefault="002577FB" w:rsidP="00744CB2">
    <w:pPr>
      <w:pStyle w:val="Footer"/>
      <w:tabs>
        <w:tab w:val="clear" w:pos="9360"/>
        <w:tab w:val="right" w:pos="9000"/>
      </w:tabs>
    </w:pPr>
    <w:r>
      <w:rPr>
        <w:noProof/>
      </w:rPr>
      <w:fldChar w:fldCharType="begin"/>
    </w:r>
    <w:r>
      <w:instrText xml:space="preserve"> PAGE   \* MERGEFORMAT </w:instrText>
    </w:r>
    <w:r>
      <w:fldChar w:fldCharType="separate"/>
    </w:r>
    <w:r w:rsidR="00765CDC">
      <w:rPr>
        <w:noProof/>
      </w:rPr>
      <w:t>6</w:t>
    </w:r>
    <w:r>
      <w:rPr>
        <w:noProof/>
      </w:rPr>
      <w:fldChar w:fldCharType="end"/>
    </w:r>
    <w:r>
      <w:tab/>
    </w:r>
    <w:r>
      <w:tab/>
    </w:r>
    <w:r w:rsidRPr="00BF2211">
      <w:t xml:space="preserve">© </w:t>
    </w:r>
    <w:r w:rsidRPr="60E21658">
      <w:fldChar w:fldCharType="begin"/>
    </w:r>
    <w:r>
      <w:instrText xml:space="preserve"> DATE  \@ "YYYY"  \* MERGEFORMAT </w:instrText>
    </w:r>
    <w:r w:rsidRPr="60E21658">
      <w:fldChar w:fldCharType="separate"/>
    </w:r>
    <w:r w:rsidR="00CD020A">
      <w:rPr>
        <w:noProof/>
      </w:rPr>
      <w:t>2018</w:t>
    </w:r>
    <w:r w:rsidRPr="60E21658">
      <w:fldChar w:fldCharType="end"/>
    </w:r>
    <w:r w:rsidRPr="00BF2211">
      <w:t xml:space="preserve"> Microsoft Corporation. All rights reserved.</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5F26C1" w14:textId="650B95A2" w:rsidR="002577FB" w:rsidRPr="00BA60CC" w:rsidRDefault="002577FB" w:rsidP="00744CB2">
    <w:pPr>
      <w:pStyle w:val="Footer"/>
      <w:tabs>
        <w:tab w:val="clear" w:pos="9360"/>
        <w:tab w:val="right" w:pos="9000"/>
      </w:tabs>
    </w:pPr>
    <w:r>
      <w:rPr>
        <w:noProof/>
      </w:rPr>
      <w:fldChar w:fldCharType="begin"/>
    </w:r>
    <w:r>
      <w:instrText xml:space="preserve"> PAGE   \* MERGEFORMAT </w:instrText>
    </w:r>
    <w:r>
      <w:fldChar w:fldCharType="separate"/>
    </w:r>
    <w:r w:rsidR="00765CDC">
      <w:rPr>
        <w:noProof/>
      </w:rPr>
      <w:t>5</w:t>
    </w:r>
    <w:r>
      <w:rPr>
        <w:noProof/>
      </w:rPr>
      <w:fldChar w:fldCharType="end"/>
    </w:r>
    <w:r>
      <w:tab/>
    </w:r>
    <w:r>
      <w:tab/>
    </w:r>
    <w:sdt>
      <w:sdtPr>
        <w:rPr>
          <w:rFonts w:ascii="Calibri" w:hAnsi="Calibri" w:cs="Calibri"/>
        </w:rPr>
        <w:alias w:val="Category"/>
        <w:id w:val="383907167"/>
        <w:dataBinding w:prefixMappings="xmlns:ns0='http://purl.org/dc/elements/1.1/' xmlns:ns1='http://schemas.openxmlformats.org/package/2006/metadata/core-properties' " w:xpath="/ns1:coreProperties[1]/ns1:category[1]" w:storeItemID="{6C3C8BC8-F283-45AE-878A-BAB7291924A1}"/>
        <w:text/>
      </w:sdtPr>
      <w:sdtContent>
        <w:r w:rsidRPr="00872CC3">
          <w:rPr>
            <w:rFonts w:ascii="Calibri" w:hAnsi="Calibri" w:cs="Calibri"/>
          </w:rPr>
          <w:t>© 2017 Microsoft Corporation. All rights reserved.</w:t>
        </w:r>
      </w:sdtContent>
    </w:sdt>
  </w:p>
  <w:p w14:paraId="745F26C2" w14:textId="77777777" w:rsidR="002577FB" w:rsidRDefault="002577FB" w:rsidP="00D6120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ED9BE6D" w14:textId="77777777" w:rsidR="008F6232" w:rsidRPr="00BA60CC" w:rsidRDefault="008F6232" w:rsidP="00D6120F">
      <w:pPr>
        <w:rPr>
          <w:rFonts w:ascii="Segoe UI" w:hAnsi="Segoe UI"/>
          <w:sz w:val="21"/>
          <w:szCs w:val="22"/>
        </w:rPr>
      </w:pPr>
      <w:r>
        <w:separator/>
      </w:r>
    </w:p>
  </w:footnote>
  <w:footnote w:type="continuationSeparator" w:id="0">
    <w:p w14:paraId="14A06A5D" w14:textId="77777777" w:rsidR="008F6232" w:rsidRPr="00BA60CC" w:rsidRDefault="008F6232" w:rsidP="00D6120F">
      <w:pPr>
        <w:rPr>
          <w:rFonts w:ascii="Segoe UI" w:hAnsi="Segoe UI"/>
          <w:sz w:val="21"/>
          <w:szCs w:val="22"/>
        </w:rPr>
      </w:pPr>
      <w:r>
        <w:continuationSeparator/>
      </w:r>
    </w:p>
  </w:footnote>
  <w:footnote w:type="continuationNotice" w:id="1">
    <w:p w14:paraId="20C62F03" w14:textId="77777777" w:rsidR="008F6232" w:rsidRDefault="008F623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567099" w14:textId="77777777" w:rsidR="00553E0C" w:rsidRDefault="00553E0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F70526" w14:textId="77777777" w:rsidR="00553E0C" w:rsidRDefault="00553E0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5174D0" w14:textId="77777777" w:rsidR="00553E0C" w:rsidRDefault="00553E0C">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5F26BC" w14:textId="2AE1485D" w:rsidR="002577FB" w:rsidRPr="00B85E24" w:rsidRDefault="006254D4" w:rsidP="00AF02A9">
    <w:pPr>
      <w:pStyle w:val="Header"/>
      <w:tabs>
        <w:tab w:val="clear" w:pos="4680"/>
        <w:tab w:val="clear" w:pos="9360"/>
        <w:tab w:val="left" w:pos="1830"/>
      </w:tabs>
      <w:ind w:left="0"/>
      <w:rPr>
        <w:szCs w:val="18"/>
      </w:rPr>
    </w:pPr>
    <w:sdt>
      <w:sdtPr>
        <w:alias w:val="Title"/>
        <w:id w:val="264098740"/>
        <w:dataBinding w:prefixMappings="xmlns:ns0='http://purl.org/dc/elements/1.1/' xmlns:ns1='http://schemas.openxmlformats.org/package/2006/metadata/core-properties' " w:xpath="/ns1:coreProperties[1]/ns0:title[1]" w:storeItemID="{6C3C8BC8-F283-45AE-878A-BAB7291924A1}"/>
        <w:text/>
      </w:sdtPr>
      <w:sdtContent>
        <w:r w:rsidR="00307EF0">
          <w:t>Lab 2: Writing a Logic App</w:t>
        </w:r>
      </w:sdtContent>
    </w:sdt>
    <w:r w:rsidR="002577FB" w:rsidRPr="7EDB23C2">
      <w:t xml:space="preserve">- </w:t>
    </w:r>
    <w:fldSimple w:instr=" STYLEREF  &quot;Heading 1&quot;  \* MERGEFORMAT ">
      <w:r w:rsidR="00CD020A">
        <w:rPr>
          <w:noProof/>
        </w:rPr>
        <w:t>Exercise 1: Create Logic App to receive Dynamics update</w:t>
      </w:r>
    </w:fldSimple>
  </w:p>
  <w:p w14:paraId="745F26BD" w14:textId="77777777" w:rsidR="002577FB" w:rsidRDefault="002577FB" w:rsidP="004543DD">
    <w:pPr>
      <w:pStyle w:val="Header"/>
      <w:ind w:left="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5F26BE" w14:textId="453CE7E3" w:rsidR="002577FB" w:rsidRPr="00B85E24" w:rsidRDefault="002577FB" w:rsidP="00AF02A9">
    <w:pPr>
      <w:pStyle w:val="Header"/>
      <w:tabs>
        <w:tab w:val="clear" w:pos="4680"/>
        <w:tab w:val="clear" w:pos="9360"/>
        <w:tab w:val="left" w:pos="1830"/>
      </w:tabs>
      <w:ind w:left="0"/>
      <w:rPr>
        <w:szCs w:val="18"/>
      </w:rPr>
    </w:pPr>
    <w:r w:rsidRPr="7EDB23C2">
      <w:t xml:space="preserve"> </w:t>
    </w:r>
    <w:sdt>
      <w:sdtPr>
        <w:alias w:val="Title"/>
        <w:id w:val="264098835"/>
        <w:dataBinding w:prefixMappings="xmlns:ns0='http://purl.org/dc/elements/1.1/' xmlns:ns1='http://schemas.openxmlformats.org/package/2006/metadata/core-properties' " w:xpath="/ns1:coreProperties[1]/ns0:title[1]" w:storeItemID="{6C3C8BC8-F283-45AE-878A-BAB7291924A1}"/>
        <w:text/>
      </w:sdtPr>
      <w:sdtContent>
        <w:r w:rsidR="00307EF0">
          <w:t>Lab 2: Writing a Logic App</w:t>
        </w:r>
      </w:sdtContent>
    </w:sdt>
    <w:r w:rsidRPr="7EDB23C2">
      <w:t xml:space="preserve">- </w:t>
    </w:r>
    <w:fldSimple w:instr=" STYLEREF  &quot;Heading 1&quot;  \* MERGEFORMAT ">
      <w:r w:rsidR="00212478">
        <w:rPr>
          <w:noProof/>
        </w:rPr>
        <w:t>Lab Overview</w:t>
      </w:r>
    </w:fldSimple>
  </w:p>
  <w:p w14:paraId="745F26BF" w14:textId="77777777" w:rsidR="002577FB" w:rsidRPr="004543DD" w:rsidRDefault="002577FB" w:rsidP="004543DD">
    <w:pPr>
      <w:pStyle w:val="Header"/>
      <w:ind w:left="0"/>
      <w:rPr>
        <w:szCs w:val="1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0"/>
    <w:multiLevelType w:val="singleLevel"/>
    <w:tmpl w:val="801C30C0"/>
    <w:lvl w:ilvl="0">
      <w:start w:val="1"/>
      <w:numFmt w:val="bullet"/>
      <w:lvlText w:val=""/>
      <w:lvlJc w:val="left"/>
      <w:pPr>
        <w:tabs>
          <w:tab w:val="num" w:pos="1800"/>
        </w:tabs>
        <w:ind w:left="1800" w:hanging="360"/>
      </w:pPr>
      <w:rPr>
        <w:rFonts w:ascii="Symbol" w:hAnsi="Symbol" w:hint="default"/>
      </w:rPr>
    </w:lvl>
  </w:abstractNum>
  <w:abstractNum w:abstractNumId="1" w15:restartNumberingAfterBreak="0">
    <w:nsid w:val="03A460E5"/>
    <w:multiLevelType w:val="hybridMultilevel"/>
    <w:tmpl w:val="2266E5B0"/>
    <w:lvl w:ilvl="0" w:tplc="4B7A017A">
      <w:start w:val="1"/>
      <w:numFmt w:val="decimal"/>
      <w:lvlText w:val="%1)"/>
      <w:lvlJc w:val="left"/>
      <w:pPr>
        <w:ind w:left="720" w:hanging="360"/>
      </w:pPr>
      <w:rPr>
        <w:rFonts w:ascii="Calibri" w:hAnsi="Calibri" w:cs="Calibri"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C67A1E"/>
    <w:multiLevelType w:val="hybridMultilevel"/>
    <w:tmpl w:val="323EDC3A"/>
    <w:lvl w:ilvl="0" w:tplc="BEA2FAC6">
      <w:start w:val="1"/>
      <w:numFmt w:val="decimal"/>
      <w:pStyle w:val="Slide"/>
      <w:lvlText w:val="Slide %1"/>
      <w:lvlJc w:val="left"/>
      <w:pPr>
        <w:ind w:left="6660" w:hanging="360"/>
      </w:pPr>
      <w:rPr>
        <w:rFonts w:ascii="Calibri" w:hAnsi="Calibri" w:hint="default"/>
        <w:sz w:val="20"/>
      </w:rPr>
    </w:lvl>
    <w:lvl w:ilvl="1" w:tplc="04090019" w:tentative="1">
      <w:start w:val="1"/>
      <w:numFmt w:val="lowerLetter"/>
      <w:lvlText w:val="%2."/>
      <w:lvlJc w:val="left"/>
      <w:pPr>
        <w:ind w:left="7380" w:hanging="360"/>
      </w:pPr>
    </w:lvl>
    <w:lvl w:ilvl="2" w:tplc="0409001B" w:tentative="1">
      <w:start w:val="1"/>
      <w:numFmt w:val="lowerRoman"/>
      <w:lvlText w:val="%3."/>
      <w:lvlJc w:val="right"/>
      <w:pPr>
        <w:ind w:left="8100" w:hanging="180"/>
      </w:pPr>
    </w:lvl>
    <w:lvl w:ilvl="3" w:tplc="0409000F" w:tentative="1">
      <w:start w:val="1"/>
      <w:numFmt w:val="decimal"/>
      <w:lvlText w:val="%4."/>
      <w:lvlJc w:val="left"/>
      <w:pPr>
        <w:ind w:left="8820" w:hanging="360"/>
      </w:pPr>
    </w:lvl>
    <w:lvl w:ilvl="4" w:tplc="04090019" w:tentative="1">
      <w:start w:val="1"/>
      <w:numFmt w:val="lowerLetter"/>
      <w:lvlText w:val="%5."/>
      <w:lvlJc w:val="left"/>
      <w:pPr>
        <w:ind w:left="9540" w:hanging="360"/>
      </w:pPr>
    </w:lvl>
    <w:lvl w:ilvl="5" w:tplc="0409001B" w:tentative="1">
      <w:start w:val="1"/>
      <w:numFmt w:val="lowerRoman"/>
      <w:lvlText w:val="%6."/>
      <w:lvlJc w:val="right"/>
      <w:pPr>
        <w:ind w:left="10260" w:hanging="180"/>
      </w:pPr>
    </w:lvl>
    <w:lvl w:ilvl="6" w:tplc="0409000F" w:tentative="1">
      <w:start w:val="1"/>
      <w:numFmt w:val="decimal"/>
      <w:lvlText w:val="%7."/>
      <w:lvlJc w:val="left"/>
      <w:pPr>
        <w:ind w:left="10980" w:hanging="360"/>
      </w:pPr>
    </w:lvl>
    <w:lvl w:ilvl="7" w:tplc="04090019" w:tentative="1">
      <w:start w:val="1"/>
      <w:numFmt w:val="lowerLetter"/>
      <w:lvlText w:val="%8."/>
      <w:lvlJc w:val="left"/>
      <w:pPr>
        <w:ind w:left="11700" w:hanging="360"/>
      </w:pPr>
    </w:lvl>
    <w:lvl w:ilvl="8" w:tplc="0409001B" w:tentative="1">
      <w:start w:val="1"/>
      <w:numFmt w:val="lowerRoman"/>
      <w:lvlText w:val="%9."/>
      <w:lvlJc w:val="right"/>
      <w:pPr>
        <w:ind w:left="12420" w:hanging="180"/>
      </w:pPr>
    </w:lvl>
  </w:abstractNum>
  <w:abstractNum w:abstractNumId="3" w15:restartNumberingAfterBreak="0">
    <w:nsid w:val="097039DA"/>
    <w:multiLevelType w:val="hybridMultilevel"/>
    <w:tmpl w:val="E1C6F916"/>
    <w:lvl w:ilvl="0" w:tplc="8D30E39E">
      <w:numFmt w:val="bullet"/>
      <w:lvlText w:val="-"/>
      <w:lvlJc w:val="left"/>
      <w:pPr>
        <w:ind w:left="720" w:hanging="360"/>
      </w:pPr>
      <w:rPr>
        <w:rFonts w:ascii="Segoe UI" w:eastAsiaTheme="minorHAnsi" w:hAnsi="Segoe UI" w:cs="Segoe UI" w:hint="default"/>
        <w:sz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E1B46EC"/>
    <w:multiLevelType w:val="hybridMultilevel"/>
    <w:tmpl w:val="3E303D5C"/>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5" w15:restartNumberingAfterBreak="0">
    <w:nsid w:val="0E335CD2"/>
    <w:multiLevelType w:val="hybridMultilevel"/>
    <w:tmpl w:val="62A259A6"/>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9FF12DB"/>
    <w:multiLevelType w:val="hybridMultilevel"/>
    <w:tmpl w:val="B99E94F0"/>
    <w:lvl w:ilvl="0" w:tplc="990E3CE6">
      <w:start w:val="1"/>
      <w:numFmt w:val="decimal"/>
      <w:lvlText w:val="%1)"/>
      <w:lvlJc w:val="left"/>
      <w:pPr>
        <w:ind w:left="792" w:hanging="360"/>
      </w:pPr>
      <w:rPr>
        <w:rFonts w:hint="default"/>
      </w:rPr>
    </w:lvl>
    <w:lvl w:ilvl="1" w:tplc="04090019">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7" w15:restartNumberingAfterBreak="0">
    <w:nsid w:val="22AF44CB"/>
    <w:multiLevelType w:val="hybridMultilevel"/>
    <w:tmpl w:val="A860FCCC"/>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8" w15:restartNumberingAfterBreak="0">
    <w:nsid w:val="24923120"/>
    <w:multiLevelType w:val="hybridMultilevel"/>
    <w:tmpl w:val="3C9A5128"/>
    <w:lvl w:ilvl="0" w:tplc="FD7AFA6A">
      <w:start w:val="1"/>
      <w:numFmt w:val="decimal"/>
      <w:lvlText w:val="%1)"/>
      <w:lvlJc w:val="left"/>
      <w:pPr>
        <w:ind w:left="1080" w:hanging="360"/>
      </w:pPr>
      <w:rPr>
        <w:rFonts w:asciiTheme="minorHAnsi" w:hAnsiTheme="minorHAnsi" w:cstheme="minorHAnsi"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27BA5798"/>
    <w:multiLevelType w:val="hybridMultilevel"/>
    <w:tmpl w:val="40DA81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EDC5EC1"/>
    <w:multiLevelType w:val="hybridMultilevel"/>
    <w:tmpl w:val="9ED042AE"/>
    <w:lvl w:ilvl="0" w:tplc="04090011">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68967ED"/>
    <w:multiLevelType w:val="hybridMultilevel"/>
    <w:tmpl w:val="A6546CFC"/>
    <w:lvl w:ilvl="0" w:tplc="7276B2B6">
      <w:start w:val="1"/>
      <w:numFmt w:val="decimal"/>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12" w15:restartNumberingAfterBreak="0">
    <w:nsid w:val="3E4928BF"/>
    <w:multiLevelType w:val="hybridMultilevel"/>
    <w:tmpl w:val="B4DAA19C"/>
    <w:lvl w:ilvl="0" w:tplc="04090011">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F1670D0"/>
    <w:multiLevelType w:val="hybridMultilevel"/>
    <w:tmpl w:val="38020EC6"/>
    <w:lvl w:ilvl="0" w:tplc="04090011">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AA67E40"/>
    <w:multiLevelType w:val="multilevel"/>
    <w:tmpl w:val="6B2010A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5" w15:restartNumberingAfterBreak="0">
    <w:nsid w:val="5D4C07B7"/>
    <w:multiLevelType w:val="hybridMultilevel"/>
    <w:tmpl w:val="7216397E"/>
    <w:lvl w:ilvl="0" w:tplc="04090011">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D8929DE"/>
    <w:multiLevelType w:val="hybridMultilevel"/>
    <w:tmpl w:val="4A6EC4A0"/>
    <w:lvl w:ilvl="0" w:tplc="88CC7DF2">
      <w:start w:val="1"/>
      <w:numFmt w:val="decimal"/>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17" w15:restartNumberingAfterBreak="0">
    <w:nsid w:val="62C43F95"/>
    <w:multiLevelType w:val="hybridMultilevel"/>
    <w:tmpl w:val="CADAC760"/>
    <w:lvl w:ilvl="0" w:tplc="04090011">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3962DF2"/>
    <w:multiLevelType w:val="multilevel"/>
    <w:tmpl w:val="A678C502"/>
    <w:styleLink w:val="CNumberNormal"/>
    <w:lvl w:ilvl="0">
      <w:start w:val="1"/>
      <w:numFmt w:val="decimal"/>
      <w:lvlText w:val="%1."/>
      <w:lvlJc w:val="left"/>
      <w:pPr>
        <w:tabs>
          <w:tab w:val="num" w:pos="432"/>
        </w:tabs>
        <w:ind w:left="504" w:hanging="432"/>
      </w:pPr>
      <w:rPr>
        <w:rFonts w:hint="default"/>
      </w:rPr>
    </w:lvl>
    <w:lvl w:ilvl="1">
      <w:start w:val="1"/>
      <w:numFmt w:val="lowerLetter"/>
      <w:lvlText w:val="%2."/>
      <w:lvlJc w:val="left"/>
      <w:pPr>
        <w:tabs>
          <w:tab w:val="num" w:pos="864"/>
        </w:tabs>
        <w:ind w:left="936" w:hanging="432"/>
      </w:pPr>
      <w:rPr>
        <w:rFonts w:hint="default"/>
      </w:rPr>
    </w:lvl>
    <w:lvl w:ilvl="2">
      <w:start w:val="1"/>
      <w:numFmt w:val="lowerRoman"/>
      <w:lvlText w:val="%3."/>
      <w:lvlJc w:val="left"/>
      <w:pPr>
        <w:tabs>
          <w:tab w:val="num" w:pos="1296"/>
        </w:tabs>
        <w:ind w:left="1368" w:hanging="432"/>
      </w:pPr>
      <w:rPr>
        <w:rFonts w:hint="default"/>
      </w:rPr>
    </w:lvl>
    <w:lvl w:ilvl="3">
      <w:start w:val="1"/>
      <w:numFmt w:val="decimal"/>
      <w:lvlText w:val="%4.)"/>
      <w:lvlJc w:val="left"/>
      <w:pPr>
        <w:tabs>
          <w:tab w:val="num" w:pos="1728"/>
        </w:tabs>
        <w:ind w:left="1800" w:hanging="432"/>
      </w:pPr>
      <w:rPr>
        <w:rFonts w:hint="default"/>
      </w:rPr>
    </w:lvl>
    <w:lvl w:ilvl="4">
      <w:start w:val="1"/>
      <w:numFmt w:val="lowerLetter"/>
      <w:lvlText w:val="%5.)"/>
      <w:lvlJc w:val="left"/>
      <w:pPr>
        <w:tabs>
          <w:tab w:val="num" w:pos="2160"/>
        </w:tabs>
        <w:ind w:left="2232" w:hanging="432"/>
      </w:pPr>
      <w:rPr>
        <w:rFonts w:hint="default"/>
      </w:rPr>
    </w:lvl>
    <w:lvl w:ilvl="5">
      <w:start w:val="1"/>
      <w:numFmt w:val="lowerRoman"/>
      <w:lvlText w:val="%6.)"/>
      <w:lvlJc w:val="left"/>
      <w:pPr>
        <w:tabs>
          <w:tab w:val="num" w:pos="2592"/>
        </w:tabs>
        <w:ind w:left="2664" w:hanging="432"/>
      </w:pPr>
      <w:rPr>
        <w:rFonts w:hint="default"/>
      </w:rPr>
    </w:lvl>
    <w:lvl w:ilvl="6">
      <w:start w:val="1"/>
      <w:numFmt w:val="decimal"/>
      <w:lvlText w:val="(%7.)"/>
      <w:lvlJc w:val="left"/>
      <w:pPr>
        <w:tabs>
          <w:tab w:val="num" w:pos="3024"/>
        </w:tabs>
        <w:ind w:left="3096" w:hanging="432"/>
      </w:pPr>
      <w:rPr>
        <w:rFonts w:hint="default"/>
      </w:rPr>
    </w:lvl>
    <w:lvl w:ilvl="7">
      <w:start w:val="1"/>
      <w:numFmt w:val="lowerLetter"/>
      <w:lvlText w:val="(%8.)"/>
      <w:lvlJc w:val="left"/>
      <w:pPr>
        <w:tabs>
          <w:tab w:val="num" w:pos="3456"/>
        </w:tabs>
        <w:ind w:left="3528" w:hanging="432"/>
      </w:pPr>
      <w:rPr>
        <w:rFonts w:hint="default"/>
      </w:rPr>
    </w:lvl>
    <w:lvl w:ilvl="8">
      <w:start w:val="1"/>
      <w:numFmt w:val="lowerRoman"/>
      <w:lvlText w:val="(%9.)"/>
      <w:lvlJc w:val="left"/>
      <w:pPr>
        <w:tabs>
          <w:tab w:val="num" w:pos="3888"/>
        </w:tabs>
        <w:ind w:left="3960" w:hanging="432"/>
      </w:pPr>
      <w:rPr>
        <w:rFonts w:hint="default"/>
      </w:rPr>
    </w:lvl>
  </w:abstractNum>
  <w:abstractNum w:abstractNumId="19" w15:restartNumberingAfterBreak="0">
    <w:nsid w:val="6499116B"/>
    <w:multiLevelType w:val="hybridMultilevel"/>
    <w:tmpl w:val="3C9A5128"/>
    <w:lvl w:ilvl="0" w:tplc="FD7AFA6A">
      <w:start w:val="1"/>
      <w:numFmt w:val="decimal"/>
      <w:lvlText w:val="%1)"/>
      <w:lvlJc w:val="left"/>
      <w:pPr>
        <w:ind w:left="1080" w:hanging="360"/>
      </w:pPr>
      <w:rPr>
        <w:rFonts w:asciiTheme="minorHAnsi" w:hAnsiTheme="minorHAnsi" w:cstheme="minorHAnsi"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68362305"/>
    <w:multiLevelType w:val="hybridMultilevel"/>
    <w:tmpl w:val="A2C61E82"/>
    <w:lvl w:ilvl="0" w:tplc="A6601C22">
      <w:start w:val="1"/>
      <w:numFmt w:val="decimal"/>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21" w15:restartNumberingAfterBreak="0">
    <w:nsid w:val="6CC75948"/>
    <w:multiLevelType w:val="hybridMultilevel"/>
    <w:tmpl w:val="E81891CE"/>
    <w:lvl w:ilvl="0" w:tplc="FD7AFA6A">
      <w:start w:val="1"/>
      <w:numFmt w:val="decimal"/>
      <w:lvlText w:val="%1)"/>
      <w:lvlJc w:val="left"/>
      <w:pPr>
        <w:ind w:left="1080" w:hanging="360"/>
      </w:pPr>
      <w:rPr>
        <w:rFonts w:asciiTheme="minorHAnsi" w:hAnsiTheme="minorHAnsi" w:cstheme="minorHAnsi"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70B80723"/>
    <w:multiLevelType w:val="hybridMultilevel"/>
    <w:tmpl w:val="DB66668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1D41521"/>
    <w:multiLevelType w:val="hybridMultilevel"/>
    <w:tmpl w:val="BAE6AEF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9F91633"/>
    <w:multiLevelType w:val="hybridMultilevel"/>
    <w:tmpl w:val="201AE33A"/>
    <w:lvl w:ilvl="0" w:tplc="4120BD14">
      <w:start w:val="1"/>
      <w:numFmt w:val="decimal"/>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num w:numId="1">
    <w:abstractNumId w:val="4"/>
  </w:num>
  <w:num w:numId="2">
    <w:abstractNumId w:val="2"/>
  </w:num>
  <w:num w:numId="3">
    <w:abstractNumId w:val="18"/>
  </w:num>
  <w:num w:numId="4">
    <w:abstractNumId w:val="22"/>
  </w:num>
  <w:num w:numId="5">
    <w:abstractNumId w:val="5"/>
  </w:num>
  <w:num w:numId="6">
    <w:abstractNumId w:val="15"/>
  </w:num>
  <w:num w:numId="7">
    <w:abstractNumId w:val="8"/>
  </w:num>
  <w:num w:numId="8">
    <w:abstractNumId w:val="10"/>
  </w:num>
  <w:num w:numId="9">
    <w:abstractNumId w:val="12"/>
  </w:num>
  <w:num w:numId="10">
    <w:abstractNumId w:val="11"/>
  </w:num>
  <w:num w:numId="11">
    <w:abstractNumId w:val="6"/>
  </w:num>
  <w:num w:numId="12">
    <w:abstractNumId w:val="20"/>
  </w:num>
  <w:num w:numId="13">
    <w:abstractNumId w:val="16"/>
  </w:num>
  <w:num w:numId="14">
    <w:abstractNumId w:val="0"/>
  </w:num>
  <w:num w:numId="15">
    <w:abstractNumId w:val="24"/>
  </w:num>
  <w:num w:numId="16">
    <w:abstractNumId w:val="21"/>
  </w:num>
  <w:num w:numId="17">
    <w:abstractNumId w:val="14"/>
  </w:num>
  <w:num w:numId="1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
  </w:num>
  <w:num w:numId="25">
    <w:abstractNumId w:val="7"/>
  </w:num>
  <w:num w:numId="26">
    <w:abstractNumId w:val="17"/>
  </w:num>
  <w:num w:numId="27">
    <w:abstractNumId w:val="13"/>
  </w:num>
  <w:num w:numId="28">
    <w:abstractNumId w:val="19"/>
  </w:num>
  <w:num w:numId="29">
    <w:abstractNumId w:val="23"/>
  </w:num>
  <w:num w:numId="30">
    <w:abstractNumId w:val="1"/>
  </w:num>
  <w:num w:numId="31">
    <w:abstractNumId w:val="9"/>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mirrorMargins/>
  <w:attachedTemplate r:id="rId1"/>
  <w:stylePaneFormatFilter w:val="1221" w:allStyles="1" w:customStyles="0" w:latentStyles="0" w:stylesInUse="0" w:headingStyles="1" w:numberingStyles="0" w:tableStyles="0" w:directFormattingOnRuns="0" w:directFormattingOnParagraphs="1" w:directFormattingOnNumbering="0" w:directFormattingOnTables="0" w:clearFormatting="1" w:top3HeadingStyles="0" w:visibleStyles="0" w:alternateStyleNames="0"/>
  <w:stylePaneSortMethod w:val="0004"/>
  <w:documentProtection w:formatting="1" w:enforcement="0"/>
  <w:defaultTabStop w:val="720"/>
  <w:evenAndOddHeaders/>
  <w:drawingGridHorizontalSpacing w:val="105"/>
  <w:displayHorizontalDrawingGridEvery w:val="2"/>
  <w:characterSpacingControl w:val="doNotCompress"/>
  <w:hdrShapeDefaults>
    <o:shapedefaults v:ext="edit" spidmax="8194"/>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91C24"/>
    <w:rsid w:val="000002E2"/>
    <w:rsid w:val="0000042B"/>
    <w:rsid w:val="00002D06"/>
    <w:rsid w:val="00003D56"/>
    <w:rsid w:val="000040AF"/>
    <w:rsid w:val="000040EA"/>
    <w:rsid w:val="00004B16"/>
    <w:rsid w:val="00007D7D"/>
    <w:rsid w:val="0001397B"/>
    <w:rsid w:val="00013D1F"/>
    <w:rsid w:val="00013E43"/>
    <w:rsid w:val="000145A3"/>
    <w:rsid w:val="00015497"/>
    <w:rsid w:val="00015765"/>
    <w:rsid w:val="00015D59"/>
    <w:rsid w:val="00020317"/>
    <w:rsid w:val="0002125F"/>
    <w:rsid w:val="0002128B"/>
    <w:rsid w:val="000212DC"/>
    <w:rsid w:val="00022D87"/>
    <w:rsid w:val="00023328"/>
    <w:rsid w:val="00023B69"/>
    <w:rsid w:val="00026274"/>
    <w:rsid w:val="0002718C"/>
    <w:rsid w:val="0002734F"/>
    <w:rsid w:val="00027BAB"/>
    <w:rsid w:val="000309BB"/>
    <w:rsid w:val="0003222C"/>
    <w:rsid w:val="00033218"/>
    <w:rsid w:val="00033260"/>
    <w:rsid w:val="00034E19"/>
    <w:rsid w:val="00035C84"/>
    <w:rsid w:val="000365D5"/>
    <w:rsid w:val="00036B18"/>
    <w:rsid w:val="00037669"/>
    <w:rsid w:val="0003788B"/>
    <w:rsid w:val="0004079F"/>
    <w:rsid w:val="00041994"/>
    <w:rsid w:val="00044A90"/>
    <w:rsid w:val="0004579C"/>
    <w:rsid w:val="0004653A"/>
    <w:rsid w:val="00046CB7"/>
    <w:rsid w:val="000475DD"/>
    <w:rsid w:val="0005003A"/>
    <w:rsid w:val="00052AC8"/>
    <w:rsid w:val="000542B1"/>
    <w:rsid w:val="00055D08"/>
    <w:rsid w:val="00056721"/>
    <w:rsid w:val="000601F4"/>
    <w:rsid w:val="00062102"/>
    <w:rsid w:val="00062905"/>
    <w:rsid w:val="00063A12"/>
    <w:rsid w:val="00064BDD"/>
    <w:rsid w:val="0006573D"/>
    <w:rsid w:val="000659AD"/>
    <w:rsid w:val="00071643"/>
    <w:rsid w:val="00074BAB"/>
    <w:rsid w:val="000860B4"/>
    <w:rsid w:val="00090C96"/>
    <w:rsid w:val="00091F42"/>
    <w:rsid w:val="000924C7"/>
    <w:rsid w:val="000924FE"/>
    <w:rsid w:val="000932E7"/>
    <w:rsid w:val="0009554E"/>
    <w:rsid w:val="000A059E"/>
    <w:rsid w:val="000A11EE"/>
    <w:rsid w:val="000A1824"/>
    <w:rsid w:val="000A6470"/>
    <w:rsid w:val="000A7089"/>
    <w:rsid w:val="000B093A"/>
    <w:rsid w:val="000B2A56"/>
    <w:rsid w:val="000B38D4"/>
    <w:rsid w:val="000B44BA"/>
    <w:rsid w:val="000B51B1"/>
    <w:rsid w:val="000B7BE7"/>
    <w:rsid w:val="000C0CE3"/>
    <w:rsid w:val="000C1951"/>
    <w:rsid w:val="000C1C34"/>
    <w:rsid w:val="000C313F"/>
    <w:rsid w:val="000C69C0"/>
    <w:rsid w:val="000C69C9"/>
    <w:rsid w:val="000D0A93"/>
    <w:rsid w:val="000D131C"/>
    <w:rsid w:val="000D28BE"/>
    <w:rsid w:val="000D2AC3"/>
    <w:rsid w:val="000D4233"/>
    <w:rsid w:val="000D4375"/>
    <w:rsid w:val="000D4ABA"/>
    <w:rsid w:val="000D5373"/>
    <w:rsid w:val="000D6287"/>
    <w:rsid w:val="000D7341"/>
    <w:rsid w:val="000E451C"/>
    <w:rsid w:val="000E62A0"/>
    <w:rsid w:val="000E75FE"/>
    <w:rsid w:val="000E7DB4"/>
    <w:rsid w:val="000F04FD"/>
    <w:rsid w:val="000F1D32"/>
    <w:rsid w:val="000F2787"/>
    <w:rsid w:val="000F4782"/>
    <w:rsid w:val="000F4A21"/>
    <w:rsid w:val="000F7FAF"/>
    <w:rsid w:val="00103125"/>
    <w:rsid w:val="00103989"/>
    <w:rsid w:val="001047D8"/>
    <w:rsid w:val="00104D9C"/>
    <w:rsid w:val="001055E0"/>
    <w:rsid w:val="00105961"/>
    <w:rsid w:val="00106756"/>
    <w:rsid w:val="00106EDD"/>
    <w:rsid w:val="00110E9D"/>
    <w:rsid w:val="00113199"/>
    <w:rsid w:val="00116BDD"/>
    <w:rsid w:val="00117812"/>
    <w:rsid w:val="00120D5F"/>
    <w:rsid w:val="00121D86"/>
    <w:rsid w:val="00123912"/>
    <w:rsid w:val="00124057"/>
    <w:rsid w:val="00124DE1"/>
    <w:rsid w:val="0013146B"/>
    <w:rsid w:val="00131906"/>
    <w:rsid w:val="00131C50"/>
    <w:rsid w:val="00133AC5"/>
    <w:rsid w:val="001354A4"/>
    <w:rsid w:val="001367FB"/>
    <w:rsid w:val="00142416"/>
    <w:rsid w:val="001427E2"/>
    <w:rsid w:val="00142F98"/>
    <w:rsid w:val="00145BB4"/>
    <w:rsid w:val="00145CAA"/>
    <w:rsid w:val="00146467"/>
    <w:rsid w:val="00146B26"/>
    <w:rsid w:val="00150C29"/>
    <w:rsid w:val="00150C74"/>
    <w:rsid w:val="00151439"/>
    <w:rsid w:val="00151B69"/>
    <w:rsid w:val="00154327"/>
    <w:rsid w:val="00156333"/>
    <w:rsid w:val="001604E9"/>
    <w:rsid w:val="00162EB4"/>
    <w:rsid w:val="0016314C"/>
    <w:rsid w:val="001633D9"/>
    <w:rsid w:val="001636D3"/>
    <w:rsid w:val="00166CED"/>
    <w:rsid w:val="00171B43"/>
    <w:rsid w:val="001722C7"/>
    <w:rsid w:val="0017261A"/>
    <w:rsid w:val="001728BF"/>
    <w:rsid w:val="00174A30"/>
    <w:rsid w:val="00174D1B"/>
    <w:rsid w:val="0017525D"/>
    <w:rsid w:val="00177E51"/>
    <w:rsid w:val="00181B94"/>
    <w:rsid w:val="001821CF"/>
    <w:rsid w:val="00184C28"/>
    <w:rsid w:val="00186166"/>
    <w:rsid w:val="00186605"/>
    <w:rsid w:val="00187592"/>
    <w:rsid w:val="00187691"/>
    <w:rsid w:val="00187ABF"/>
    <w:rsid w:val="00187CB9"/>
    <w:rsid w:val="00192770"/>
    <w:rsid w:val="001972FD"/>
    <w:rsid w:val="001A028B"/>
    <w:rsid w:val="001A146C"/>
    <w:rsid w:val="001A4207"/>
    <w:rsid w:val="001A46BE"/>
    <w:rsid w:val="001A707E"/>
    <w:rsid w:val="001A79BA"/>
    <w:rsid w:val="001B010E"/>
    <w:rsid w:val="001B0E19"/>
    <w:rsid w:val="001B11A9"/>
    <w:rsid w:val="001B620B"/>
    <w:rsid w:val="001B73E9"/>
    <w:rsid w:val="001C1B3B"/>
    <w:rsid w:val="001C1E33"/>
    <w:rsid w:val="001C3C0A"/>
    <w:rsid w:val="001C63F4"/>
    <w:rsid w:val="001D4A0E"/>
    <w:rsid w:val="001D6ED3"/>
    <w:rsid w:val="001E3C84"/>
    <w:rsid w:val="001E5645"/>
    <w:rsid w:val="001E564D"/>
    <w:rsid w:val="001E63E8"/>
    <w:rsid w:val="001F33AF"/>
    <w:rsid w:val="001F5135"/>
    <w:rsid w:val="001F6E0C"/>
    <w:rsid w:val="001F745A"/>
    <w:rsid w:val="002018B2"/>
    <w:rsid w:val="00201D11"/>
    <w:rsid w:val="00201F0B"/>
    <w:rsid w:val="00205351"/>
    <w:rsid w:val="002054DC"/>
    <w:rsid w:val="002056FD"/>
    <w:rsid w:val="00206BB7"/>
    <w:rsid w:val="0021149B"/>
    <w:rsid w:val="002117D8"/>
    <w:rsid w:val="00211EF1"/>
    <w:rsid w:val="00212478"/>
    <w:rsid w:val="0021300A"/>
    <w:rsid w:val="0021365F"/>
    <w:rsid w:val="00214911"/>
    <w:rsid w:val="00217443"/>
    <w:rsid w:val="0022203A"/>
    <w:rsid w:val="002222CE"/>
    <w:rsid w:val="002261B0"/>
    <w:rsid w:val="002275FC"/>
    <w:rsid w:val="00227625"/>
    <w:rsid w:val="00233121"/>
    <w:rsid w:val="002346C2"/>
    <w:rsid w:val="002364F3"/>
    <w:rsid w:val="002374E8"/>
    <w:rsid w:val="00240292"/>
    <w:rsid w:val="002427C4"/>
    <w:rsid w:val="0024297B"/>
    <w:rsid w:val="00245513"/>
    <w:rsid w:val="00247CDE"/>
    <w:rsid w:val="00251B2E"/>
    <w:rsid w:val="00253C13"/>
    <w:rsid w:val="00254485"/>
    <w:rsid w:val="002551BE"/>
    <w:rsid w:val="00256006"/>
    <w:rsid w:val="002572BF"/>
    <w:rsid w:val="002577FB"/>
    <w:rsid w:val="002600AB"/>
    <w:rsid w:val="002626DF"/>
    <w:rsid w:val="0026446A"/>
    <w:rsid w:val="00264F04"/>
    <w:rsid w:val="00265915"/>
    <w:rsid w:val="00265A5A"/>
    <w:rsid w:val="002674D0"/>
    <w:rsid w:val="00271B88"/>
    <w:rsid w:val="002722EE"/>
    <w:rsid w:val="00274A6D"/>
    <w:rsid w:val="00275229"/>
    <w:rsid w:val="0027544D"/>
    <w:rsid w:val="0027552E"/>
    <w:rsid w:val="002764B0"/>
    <w:rsid w:val="002765D5"/>
    <w:rsid w:val="002806CA"/>
    <w:rsid w:val="00280D5E"/>
    <w:rsid w:val="00281F19"/>
    <w:rsid w:val="002863BF"/>
    <w:rsid w:val="00291BFB"/>
    <w:rsid w:val="00293025"/>
    <w:rsid w:val="0029320F"/>
    <w:rsid w:val="00293912"/>
    <w:rsid w:val="00294104"/>
    <w:rsid w:val="00294797"/>
    <w:rsid w:val="00295E47"/>
    <w:rsid w:val="00296299"/>
    <w:rsid w:val="00296686"/>
    <w:rsid w:val="002A0E96"/>
    <w:rsid w:val="002A47D3"/>
    <w:rsid w:val="002A6024"/>
    <w:rsid w:val="002B0CD3"/>
    <w:rsid w:val="002B187E"/>
    <w:rsid w:val="002B45C7"/>
    <w:rsid w:val="002B7C9A"/>
    <w:rsid w:val="002C0E9C"/>
    <w:rsid w:val="002C1466"/>
    <w:rsid w:val="002C1E70"/>
    <w:rsid w:val="002C3084"/>
    <w:rsid w:val="002C38A6"/>
    <w:rsid w:val="002C4093"/>
    <w:rsid w:val="002C60EB"/>
    <w:rsid w:val="002D0541"/>
    <w:rsid w:val="002D2479"/>
    <w:rsid w:val="002D567B"/>
    <w:rsid w:val="002E30D6"/>
    <w:rsid w:val="002E3AFF"/>
    <w:rsid w:val="002E4CD3"/>
    <w:rsid w:val="002E5431"/>
    <w:rsid w:val="002E5966"/>
    <w:rsid w:val="002E7508"/>
    <w:rsid w:val="002E7853"/>
    <w:rsid w:val="002F01A4"/>
    <w:rsid w:val="002F0FC0"/>
    <w:rsid w:val="002F1BF8"/>
    <w:rsid w:val="002F1D39"/>
    <w:rsid w:val="002F292D"/>
    <w:rsid w:val="002F2B98"/>
    <w:rsid w:val="002F3934"/>
    <w:rsid w:val="002F4907"/>
    <w:rsid w:val="002F4A08"/>
    <w:rsid w:val="002F5164"/>
    <w:rsid w:val="002F635C"/>
    <w:rsid w:val="002F6FCC"/>
    <w:rsid w:val="00301464"/>
    <w:rsid w:val="00302955"/>
    <w:rsid w:val="003052B8"/>
    <w:rsid w:val="0030560F"/>
    <w:rsid w:val="00307EF0"/>
    <w:rsid w:val="00310C34"/>
    <w:rsid w:val="00311AF5"/>
    <w:rsid w:val="003123C4"/>
    <w:rsid w:val="003129BA"/>
    <w:rsid w:val="00312F97"/>
    <w:rsid w:val="00314896"/>
    <w:rsid w:val="0031656C"/>
    <w:rsid w:val="00320536"/>
    <w:rsid w:val="00320B42"/>
    <w:rsid w:val="003212D4"/>
    <w:rsid w:val="00322126"/>
    <w:rsid w:val="003228D6"/>
    <w:rsid w:val="0032359F"/>
    <w:rsid w:val="00323C63"/>
    <w:rsid w:val="003254D3"/>
    <w:rsid w:val="0032691C"/>
    <w:rsid w:val="00331960"/>
    <w:rsid w:val="003359FD"/>
    <w:rsid w:val="003361DF"/>
    <w:rsid w:val="00340912"/>
    <w:rsid w:val="00341656"/>
    <w:rsid w:val="00341672"/>
    <w:rsid w:val="00343D58"/>
    <w:rsid w:val="003450EB"/>
    <w:rsid w:val="003456EB"/>
    <w:rsid w:val="00347988"/>
    <w:rsid w:val="00353CD1"/>
    <w:rsid w:val="003576FF"/>
    <w:rsid w:val="0035795D"/>
    <w:rsid w:val="00361120"/>
    <w:rsid w:val="00361F39"/>
    <w:rsid w:val="00363C2E"/>
    <w:rsid w:val="00366C32"/>
    <w:rsid w:val="00371EF3"/>
    <w:rsid w:val="003760A1"/>
    <w:rsid w:val="00377537"/>
    <w:rsid w:val="0038123A"/>
    <w:rsid w:val="003819C3"/>
    <w:rsid w:val="00382BAC"/>
    <w:rsid w:val="00382D25"/>
    <w:rsid w:val="00383AA2"/>
    <w:rsid w:val="00386D42"/>
    <w:rsid w:val="0038778E"/>
    <w:rsid w:val="003878C0"/>
    <w:rsid w:val="003901A8"/>
    <w:rsid w:val="00391854"/>
    <w:rsid w:val="003930E1"/>
    <w:rsid w:val="0039568F"/>
    <w:rsid w:val="00395865"/>
    <w:rsid w:val="00396700"/>
    <w:rsid w:val="00397455"/>
    <w:rsid w:val="003A01C9"/>
    <w:rsid w:val="003A183E"/>
    <w:rsid w:val="003A4717"/>
    <w:rsid w:val="003A5D72"/>
    <w:rsid w:val="003A624F"/>
    <w:rsid w:val="003B13B7"/>
    <w:rsid w:val="003B28D6"/>
    <w:rsid w:val="003B29EF"/>
    <w:rsid w:val="003B348E"/>
    <w:rsid w:val="003B3921"/>
    <w:rsid w:val="003B499C"/>
    <w:rsid w:val="003B69B9"/>
    <w:rsid w:val="003B7996"/>
    <w:rsid w:val="003C14D4"/>
    <w:rsid w:val="003C2256"/>
    <w:rsid w:val="003C3DE2"/>
    <w:rsid w:val="003C43E9"/>
    <w:rsid w:val="003C44F1"/>
    <w:rsid w:val="003C5470"/>
    <w:rsid w:val="003C68B7"/>
    <w:rsid w:val="003C7067"/>
    <w:rsid w:val="003C7292"/>
    <w:rsid w:val="003C7390"/>
    <w:rsid w:val="003C764D"/>
    <w:rsid w:val="003D10BB"/>
    <w:rsid w:val="003D67C0"/>
    <w:rsid w:val="003E16E0"/>
    <w:rsid w:val="003E180C"/>
    <w:rsid w:val="003E3278"/>
    <w:rsid w:val="003E3B7B"/>
    <w:rsid w:val="003E4CDF"/>
    <w:rsid w:val="003E75F6"/>
    <w:rsid w:val="003E77F2"/>
    <w:rsid w:val="003E7865"/>
    <w:rsid w:val="003F07AD"/>
    <w:rsid w:val="003F1B83"/>
    <w:rsid w:val="003F1C48"/>
    <w:rsid w:val="003F424B"/>
    <w:rsid w:val="003F6830"/>
    <w:rsid w:val="003F7066"/>
    <w:rsid w:val="003F7C4F"/>
    <w:rsid w:val="004007CC"/>
    <w:rsid w:val="004009D7"/>
    <w:rsid w:val="00401497"/>
    <w:rsid w:val="00402941"/>
    <w:rsid w:val="00403698"/>
    <w:rsid w:val="00404479"/>
    <w:rsid w:val="00404E4A"/>
    <w:rsid w:val="00407D7C"/>
    <w:rsid w:val="00411FEB"/>
    <w:rsid w:val="00412349"/>
    <w:rsid w:val="00413E36"/>
    <w:rsid w:val="00414471"/>
    <w:rsid w:val="00415388"/>
    <w:rsid w:val="00416BCC"/>
    <w:rsid w:val="004204DB"/>
    <w:rsid w:val="00421610"/>
    <w:rsid w:val="004221A2"/>
    <w:rsid w:val="0042221B"/>
    <w:rsid w:val="004223BB"/>
    <w:rsid w:val="00422FCA"/>
    <w:rsid w:val="004317D4"/>
    <w:rsid w:val="00431853"/>
    <w:rsid w:val="00434D8E"/>
    <w:rsid w:val="00435925"/>
    <w:rsid w:val="004378A8"/>
    <w:rsid w:val="00441030"/>
    <w:rsid w:val="004411E9"/>
    <w:rsid w:val="004421AC"/>
    <w:rsid w:val="00444C50"/>
    <w:rsid w:val="00445643"/>
    <w:rsid w:val="0044608D"/>
    <w:rsid w:val="004502F5"/>
    <w:rsid w:val="004543DD"/>
    <w:rsid w:val="0045497F"/>
    <w:rsid w:val="00454F4B"/>
    <w:rsid w:val="0045718E"/>
    <w:rsid w:val="0045780A"/>
    <w:rsid w:val="004623EC"/>
    <w:rsid w:val="00462BE5"/>
    <w:rsid w:val="0046387F"/>
    <w:rsid w:val="00464285"/>
    <w:rsid w:val="00466BA3"/>
    <w:rsid w:val="00472098"/>
    <w:rsid w:val="00474BCF"/>
    <w:rsid w:val="00474CA6"/>
    <w:rsid w:val="004809C0"/>
    <w:rsid w:val="004825C2"/>
    <w:rsid w:val="00484C34"/>
    <w:rsid w:val="00485E51"/>
    <w:rsid w:val="00487378"/>
    <w:rsid w:val="0048748C"/>
    <w:rsid w:val="004878B2"/>
    <w:rsid w:val="00491275"/>
    <w:rsid w:val="00491563"/>
    <w:rsid w:val="00491C24"/>
    <w:rsid w:val="00492166"/>
    <w:rsid w:val="00492642"/>
    <w:rsid w:val="004927C8"/>
    <w:rsid w:val="00497C9E"/>
    <w:rsid w:val="004A0A1F"/>
    <w:rsid w:val="004A0B6E"/>
    <w:rsid w:val="004A1AD0"/>
    <w:rsid w:val="004A1BF3"/>
    <w:rsid w:val="004A1C50"/>
    <w:rsid w:val="004A2362"/>
    <w:rsid w:val="004A74DB"/>
    <w:rsid w:val="004B4562"/>
    <w:rsid w:val="004B4F5F"/>
    <w:rsid w:val="004B65FB"/>
    <w:rsid w:val="004C0275"/>
    <w:rsid w:val="004C273B"/>
    <w:rsid w:val="004C2E54"/>
    <w:rsid w:val="004C2F79"/>
    <w:rsid w:val="004C3515"/>
    <w:rsid w:val="004C3D05"/>
    <w:rsid w:val="004C3EE4"/>
    <w:rsid w:val="004C6B5E"/>
    <w:rsid w:val="004D042F"/>
    <w:rsid w:val="004D0DFB"/>
    <w:rsid w:val="004D52AA"/>
    <w:rsid w:val="004D7D51"/>
    <w:rsid w:val="004E264D"/>
    <w:rsid w:val="004E713D"/>
    <w:rsid w:val="004E7265"/>
    <w:rsid w:val="004F038F"/>
    <w:rsid w:val="004F616B"/>
    <w:rsid w:val="004F6C2F"/>
    <w:rsid w:val="004F72C0"/>
    <w:rsid w:val="004F780E"/>
    <w:rsid w:val="00503057"/>
    <w:rsid w:val="005053A0"/>
    <w:rsid w:val="0051089E"/>
    <w:rsid w:val="005125BE"/>
    <w:rsid w:val="005140FF"/>
    <w:rsid w:val="005157D3"/>
    <w:rsid w:val="00515C47"/>
    <w:rsid w:val="005262CD"/>
    <w:rsid w:val="00526DB0"/>
    <w:rsid w:val="00526EBA"/>
    <w:rsid w:val="00532DE0"/>
    <w:rsid w:val="00534524"/>
    <w:rsid w:val="00535BB3"/>
    <w:rsid w:val="005378F3"/>
    <w:rsid w:val="00537C92"/>
    <w:rsid w:val="005420F3"/>
    <w:rsid w:val="00542960"/>
    <w:rsid w:val="00542A86"/>
    <w:rsid w:val="005455C0"/>
    <w:rsid w:val="0054587F"/>
    <w:rsid w:val="00546B24"/>
    <w:rsid w:val="00547879"/>
    <w:rsid w:val="0055058E"/>
    <w:rsid w:val="00550889"/>
    <w:rsid w:val="00550F81"/>
    <w:rsid w:val="00551CEE"/>
    <w:rsid w:val="00552046"/>
    <w:rsid w:val="00552127"/>
    <w:rsid w:val="00553A81"/>
    <w:rsid w:val="00553E0C"/>
    <w:rsid w:val="00553EA3"/>
    <w:rsid w:val="00554C79"/>
    <w:rsid w:val="00555A1A"/>
    <w:rsid w:val="0055683C"/>
    <w:rsid w:val="00557AA3"/>
    <w:rsid w:val="00560099"/>
    <w:rsid w:val="00560375"/>
    <w:rsid w:val="005604B0"/>
    <w:rsid w:val="00560840"/>
    <w:rsid w:val="00561A9A"/>
    <w:rsid w:val="0056361C"/>
    <w:rsid w:val="005641B7"/>
    <w:rsid w:val="005643E0"/>
    <w:rsid w:val="0057121E"/>
    <w:rsid w:val="00572A56"/>
    <w:rsid w:val="005746C2"/>
    <w:rsid w:val="005766D7"/>
    <w:rsid w:val="005769D8"/>
    <w:rsid w:val="0057713E"/>
    <w:rsid w:val="00577CFF"/>
    <w:rsid w:val="00581211"/>
    <w:rsid w:val="00583F13"/>
    <w:rsid w:val="00587211"/>
    <w:rsid w:val="00590159"/>
    <w:rsid w:val="005914FB"/>
    <w:rsid w:val="00591A3C"/>
    <w:rsid w:val="00593F49"/>
    <w:rsid w:val="005941AF"/>
    <w:rsid w:val="00594A84"/>
    <w:rsid w:val="005956B2"/>
    <w:rsid w:val="00596C52"/>
    <w:rsid w:val="005A110D"/>
    <w:rsid w:val="005A1B59"/>
    <w:rsid w:val="005A28DC"/>
    <w:rsid w:val="005A378A"/>
    <w:rsid w:val="005A406B"/>
    <w:rsid w:val="005A40C6"/>
    <w:rsid w:val="005A536D"/>
    <w:rsid w:val="005A549F"/>
    <w:rsid w:val="005A637E"/>
    <w:rsid w:val="005A66E0"/>
    <w:rsid w:val="005B1048"/>
    <w:rsid w:val="005B1066"/>
    <w:rsid w:val="005B12F0"/>
    <w:rsid w:val="005B16B8"/>
    <w:rsid w:val="005B220A"/>
    <w:rsid w:val="005B26E4"/>
    <w:rsid w:val="005B410D"/>
    <w:rsid w:val="005C0984"/>
    <w:rsid w:val="005C25E9"/>
    <w:rsid w:val="005C4583"/>
    <w:rsid w:val="005C7CD4"/>
    <w:rsid w:val="005D1D86"/>
    <w:rsid w:val="005D2301"/>
    <w:rsid w:val="005D23E5"/>
    <w:rsid w:val="005D3D3B"/>
    <w:rsid w:val="005D511E"/>
    <w:rsid w:val="005D6346"/>
    <w:rsid w:val="005D65F8"/>
    <w:rsid w:val="005D7FCA"/>
    <w:rsid w:val="005E2438"/>
    <w:rsid w:val="005E2588"/>
    <w:rsid w:val="005F03C6"/>
    <w:rsid w:val="005F1462"/>
    <w:rsid w:val="005F1D26"/>
    <w:rsid w:val="005F3CA9"/>
    <w:rsid w:val="005F657C"/>
    <w:rsid w:val="006003FD"/>
    <w:rsid w:val="00601F3C"/>
    <w:rsid w:val="0060206F"/>
    <w:rsid w:val="00602125"/>
    <w:rsid w:val="00602AD2"/>
    <w:rsid w:val="0060471D"/>
    <w:rsid w:val="006056B5"/>
    <w:rsid w:val="0060578E"/>
    <w:rsid w:val="00605C8B"/>
    <w:rsid w:val="00607F07"/>
    <w:rsid w:val="00610AAB"/>
    <w:rsid w:val="00613191"/>
    <w:rsid w:val="00615397"/>
    <w:rsid w:val="00616A52"/>
    <w:rsid w:val="00621332"/>
    <w:rsid w:val="00624E07"/>
    <w:rsid w:val="006254D4"/>
    <w:rsid w:val="00626C6B"/>
    <w:rsid w:val="006276F9"/>
    <w:rsid w:val="006335CC"/>
    <w:rsid w:val="0064228D"/>
    <w:rsid w:val="00642F86"/>
    <w:rsid w:val="00644B74"/>
    <w:rsid w:val="00645B7A"/>
    <w:rsid w:val="00646AB2"/>
    <w:rsid w:val="00646B94"/>
    <w:rsid w:val="006532FD"/>
    <w:rsid w:val="0065421D"/>
    <w:rsid w:val="0066449B"/>
    <w:rsid w:val="00665BF4"/>
    <w:rsid w:val="00665CC0"/>
    <w:rsid w:val="00666403"/>
    <w:rsid w:val="006670A1"/>
    <w:rsid w:val="00673704"/>
    <w:rsid w:val="006754ED"/>
    <w:rsid w:val="00675E47"/>
    <w:rsid w:val="00676529"/>
    <w:rsid w:val="0068107F"/>
    <w:rsid w:val="006816D5"/>
    <w:rsid w:val="00681CD4"/>
    <w:rsid w:val="0068241B"/>
    <w:rsid w:val="00683959"/>
    <w:rsid w:val="00683E94"/>
    <w:rsid w:val="006866A2"/>
    <w:rsid w:val="00686783"/>
    <w:rsid w:val="00687B15"/>
    <w:rsid w:val="0069143C"/>
    <w:rsid w:val="00691B2B"/>
    <w:rsid w:val="00692315"/>
    <w:rsid w:val="0069395B"/>
    <w:rsid w:val="0069412B"/>
    <w:rsid w:val="006A0A68"/>
    <w:rsid w:val="006A0CA0"/>
    <w:rsid w:val="006A13B2"/>
    <w:rsid w:val="006A3BD5"/>
    <w:rsid w:val="006A450E"/>
    <w:rsid w:val="006A5014"/>
    <w:rsid w:val="006A765D"/>
    <w:rsid w:val="006B052C"/>
    <w:rsid w:val="006B0E48"/>
    <w:rsid w:val="006B271B"/>
    <w:rsid w:val="006B2743"/>
    <w:rsid w:val="006B37C8"/>
    <w:rsid w:val="006B52AD"/>
    <w:rsid w:val="006B6093"/>
    <w:rsid w:val="006B6920"/>
    <w:rsid w:val="006B6F22"/>
    <w:rsid w:val="006C1C06"/>
    <w:rsid w:val="006C36C3"/>
    <w:rsid w:val="006C6061"/>
    <w:rsid w:val="006D0BE6"/>
    <w:rsid w:val="006D26CA"/>
    <w:rsid w:val="006D3DE3"/>
    <w:rsid w:val="006D5209"/>
    <w:rsid w:val="006D6282"/>
    <w:rsid w:val="006E117C"/>
    <w:rsid w:val="006E2ABF"/>
    <w:rsid w:val="006E2CB7"/>
    <w:rsid w:val="006E52C3"/>
    <w:rsid w:val="006F1F8A"/>
    <w:rsid w:val="006F3B42"/>
    <w:rsid w:val="006F521F"/>
    <w:rsid w:val="006F57A3"/>
    <w:rsid w:val="006F689F"/>
    <w:rsid w:val="00701A7E"/>
    <w:rsid w:val="0070418B"/>
    <w:rsid w:val="00704585"/>
    <w:rsid w:val="007063F3"/>
    <w:rsid w:val="00710227"/>
    <w:rsid w:val="00710331"/>
    <w:rsid w:val="0071099E"/>
    <w:rsid w:val="00711D17"/>
    <w:rsid w:val="00712446"/>
    <w:rsid w:val="007125E1"/>
    <w:rsid w:val="00713DA4"/>
    <w:rsid w:val="0071438F"/>
    <w:rsid w:val="0071461A"/>
    <w:rsid w:val="00714BA4"/>
    <w:rsid w:val="00715376"/>
    <w:rsid w:val="00716045"/>
    <w:rsid w:val="00716371"/>
    <w:rsid w:val="0071712C"/>
    <w:rsid w:val="00717A5A"/>
    <w:rsid w:val="00717FEC"/>
    <w:rsid w:val="00721759"/>
    <w:rsid w:val="007217AB"/>
    <w:rsid w:val="00730B79"/>
    <w:rsid w:val="00730FE3"/>
    <w:rsid w:val="00732B39"/>
    <w:rsid w:val="00735302"/>
    <w:rsid w:val="00735F28"/>
    <w:rsid w:val="00740927"/>
    <w:rsid w:val="00742331"/>
    <w:rsid w:val="00744CB2"/>
    <w:rsid w:val="0075118E"/>
    <w:rsid w:val="00751310"/>
    <w:rsid w:val="00752C37"/>
    <w:rsid w:val="00752F31"/>
    <w:rsid w:val="00753970"/>
    <w:rsid w:val="00753ABF"/>
    <w:rsid w:val="0075462F"/>
    <w:rsid w:val="00755920"/>
    <w:rsid w:val="0075743D"/>
    <w:rsid w:val="00757A28"/>
    <w:rsid w:val="007609E8"/>
    <w:rsid w:val="007617A2"/>
    <w:rsid w:val="0076242C"/>
    <w:rsid w:val="00765CDC"/>
    <w:rsid w:val="00765D01"/>
    <w:rsid w:val="007662CB"/>
    <w:rsid w:val="0076703E"/>
    <w:rsid w:val="00767403"/>
    <w:rsid w:val="00767656"/>
    <w:rsid w:val="00771F1B"/>
    <w:rsid w:val="0077633B"/>
    <w:rsid w:val="00781DB0"/>
    <w:rsid w:val="00782E3E"/>
    <w:rsid w:val="007830CC"/>
    <w:rsid w:val="00786A5F"/>
    <w:rsid w:val="00790D33"/>
    <w:rsid w:val="007939C9"/>
    <w:rsid w:val="00793F3E"/>
    <w:rsid w:val="00795C06"/>
    <w:rsid w:val="007964C2"/>
    <w:rsid w:val="00796837"/>
    <w:rsid w:val="00796921"/>
    <w:rsid w:val="007A09A3"/>
    <w:rsid w:val="007A0B4E"/>
    <w:rsid w:val="007A0E1D"/>
    <w:rsid w:val="007A1221"/>
    <w:rsid w:val="007A337C"/>
    <w:rsid w:val="007A358F"/>
    <w:rsid w:val="007A47C5"/>
    <w:rsid w:val="007A7FF9"/>
    <w:rsid w:val="007B51D6"/>
    <w:rsid w:val="007B590F"/>
    <w:rsid w:val="007C0CB8"/>
    <w:rsid w:val="007C3DB0"/>
    <w:rsid w:val="007C4ED0"/>
    <w:rsid w:val="007C6298"/>
    <w:rsid w:val="007D4A82"/>
    <w:rsid w:val="007D4D4A"/>
    <w:rsid w:val="007D644A"/>
    <w:rsid w:val="007E2907"/>
    <w:rsid w:val="007E7CE4"/>
    <w:rsid w:val="007E7D1F"/>
    <w:rsid w:val="007F1C0C"/>
    <w:rsid w:val="007F1EAF"/>
    <w:rsid w:val="007F212F"/>
    <w:rsid w:val="007F3997"/>
    <w:rsid w:val="007F4E82"/>
    <w:rsid w:val="007F59E7"/>
    <w:rsid w:val="007F5EB7"/>
    <w:rsid w:val="007F7657"/>
    <w:rsid w:val="00800AA0"/>
    <w:rsid w:val="00802289"/>
    <w:rsid w:val="008040E2"/>
    <w:rsid w:val="008046AD"/>
    <w:rsid w:val="00810785"/>
    <w:rsid w:val="0081171B"/>
    <w:rsid w:val="00813449"/>
    <w:rsid w:val="00813908"/>
    <w:rsid w:val="00813F92"/>
    <w:rsid w:val="00814DE6"/>
    <w:rsid w:val="00814FDC"/>
    <w:rsid w:val="00816FEA"/>
    <w:rsid w:val="00820D1F"/>
    <w:rsid w:val="00821291"/>
    <w:rsid w:val="008222DA"/>
    <w:rsid w:val="00824A71"/>
    <w:rsid w:val="00827442"/>
    <w:rsid w:val="00832CE8"/>
    <w:rsid w:val="00834A3B"/>
    <w:rsid w:val="00834CA2"/>
    <w:rsid w:val="008350D4"/>
    <w:rsid w:val="008364DF"/>
    <w:rsid w:val="0084055E"/>
    <w:rsid w:val="00840D78"/>
    <w:rsid w:val="008425D9"/>
    <w:rsid w:val="0084305A"/>
    <w:rsid w:val="008456F1"/>
    <w:rsid w:val="008465E9"/>
    <w:rsid w:val="008472B4"/>
    <w:rsid w:val="008505D4"/>
    <w:rsid w:val="00851941"/>
    <w:rsid w:val="008519F7"/>
    <w:rsid w:val="00851F1B"/>
    <w:rsid w:val="00852143"/>
    <w:rsid w:val="00852AD5"/>
    <w:rsid w:val="00853936"/>
    <w:rsid w:val="00854238"/>
    <w:rsid w:val="0085584D"/>
    <w:rsid w:val="00855A8F"/>
    <w:rsid w:val="0085794E"/>
    <w:rsid w:val="00860CDD"/>
    <w:rsid w:val="00861C31"/>
    <w:rsid w:val="0086231F"/>
    <w:rsid w:val="008659E7"/>
    <w:rsid w:val="00866211"/>
    <w:rsid w:val="00866A96"/>
    <w:rsid w:val="00870D22"/>
    <w:rsid w:val="00871A14"/>
    <w:rsid w:val="00872CC3"/>
    <w:rsid w:val="00873B2D"/>
    <w:rsid w:val="00873DC9"/>
    <w:rsid w:val="00874700"/>
    <w:rsid w:val="00875811"/>
    <w:rsid w:val="00876356"/>
    <w:rsid w:val="008809EA"/>
    <w:rsid w:val="008840D2"/>
    <w:rsid w:val="00884E29"/>
    <w:rsid w:val="00884EA3"/>
    <w:rsid w:val="00885754"/>
    <w:rsid w:val="00885A28"/>
    <w:rsid w:val="00891588"/>
    <w:rsid w:val="0089186B"/>
    <w:rsid w:val="0089262A"/>
    <w:rsid w:val="00894162"/>
    <w:rsid w:val="00895477"/>
    <w:rsid w:val="00895C26"/>
    <w:rsid w:val="008A00C4"/>
    <w:rsid w:val="008A0F69"/>
    <w:rsid w:val="008A1204"/>
    <w:rsid w:val="008A2096"/>
    <w:rsid w:val="008A289E"/>
    <w:rsid w:val="008A34F4"/>
    <w:rsid w:val="008B1C20"/>
    <w:rsid w:val="008B1CDD"/>
    <w:rsid w:val="008B25EF"/>
    <w:rsid w:val="008B3229"/>
    <w:rsid w:val="008B3772"/>
    <w:rsid w:val="008B6B46"/>
    <w:rsid w:val="008B7B56"/>
    <w:rsid w:val="008C5FFA"/>
    <w:rsid w:val="008C6398"/>
    <w:rsid w:val="008C6B53"/>
    <w:rsid w:val="008C6D29"/>
    <w:rsid w:val="008C6E64"/>
    <w:rsid w:val="008C781C"/>
    <w:rsid w:val="008D02CE"/>
    <w:rsid w:val="008D0448"/>
    <w:rsid w:val="008D17EA"/>
    <w:rsid w:val="008D3D9F"/>
    <w:rsid w:val="008D5906"/>
    <w:rsid w:val="008D5F89"/>
    <w:rsid w:val="008E0275"/>
    <w:rsid w:val="008F0647"/>
    <w:rsid w:val="008F2BA1"/>
    <w:rsid w:val="008F33FC"/>
    <w:rsid w:val="008F6232"/>
    <w:rsid w:val="008F6DFE"/>
    <w:rsid w:val="008F762C"/>
    <w:rsid w:val="00900D6C"/>
    <w:rsid w:val="00903E1F"/>
    <w:rsid w:val="009045FC"/>
    <w:rsid w:val="00904626"/>
    <w:rsid w:val="0090659D"/>
    <w:rsid w:val="00906A7B"/>
    <w:rsid w:val="00907A37"/>
    <w:rsid w:val="00907AD9"/>
    <w:rsid w:val="009110FC"/>
    <w:rsid w:val="00915C8E"/>
    <w:rsid w:val="00917679"/>
    <w:rsid w:val="00917BAA"/>
    <w:rsid w:val="00920049"/>
    <w:rsid w:val="00920867"/>
    <w:rsid w:val="00920C08"/>
    <w:rsid w:val="0092116C"/>
    <w:rsid w:val="00921F32"/>
    <w:rsid w:val="009239C9"/>
    <w:rsid w:val="009277B3"/>
    <w:rsid w:val="0093222B"/>
    <w:rsid w:val="00936EDA"/>
    <w:rsid w:val="0093792A"/>
    <w:rsid w:val="00940436"/>
    <w:rsid w:val="00940867"/>
    <w:rsid w:val="0094315F"/>
    <w:rsid w:val="00945779"/>
    <w:rsid w:val="00945FEF"/>
    <w:rsid w:val="0094627D"/>
    <w:rsid w:val="00950807"/>
    <w:rsid w:val="00953376"/>
    <w:rsid w:val="009554C1"/>
    <w:rsid w:val="00955654"/>
    <w:rsid w:val="00957753"/>
    <w:rsid w:val="00960E0B"/>
    <w:rsid w:val="00964A3B"/>
    <w:rsid w:val="00964BE7"/>
    <w:rsid w:val="00967180"/>
    <w:rsid w:val="0096750F"/>
    <w:rsid w:val="00967B4A"/>
    <w:rsid w:val="00977916"/>
    <w:rsid w:val="00977CB2"/>
    <w:rsid w:val="00981BD2"/>
    <w:rsid w:val="00983612"/>
    <w:rsid w:val="009838C0"/>
    <w:rsid w:val="00987229"/>
    <w:rsid w:val="00987EBE"/>
    <w:rsid w:val="009904D7"/>
    <w:rsid w:val="00991ACA"/>
    <w:rsid w:val="00991D9E"/>
    <w:rsid w:val="00993253"/>
    <w:rsid w:val="00994533"/>
    <w:rsid w:val="00994ED0"/>
    <w:rsid w:val="00995B84"/>
    <w:rsid w:val="009A0F49"/>
    <w:rsid w:val="009A1B24"/>
    <w:rsid w:val="009A1CAB"/>
    <w:rsid w:val="009A21C0"/>
    <w:rsid w:val="009A2AD2"/>
    <w:rsid w:val="009A6725"/>
    <w:rsid w:val="009A6EEF"/>
    <w:rsid w:val="009A7908"/>
    <w:rsid w:val="009A7F45"/>
    <w:rsid w:val="009A7FA2"/>
    <w:rsid w:val="009B17A9"/>
    <w:rsid w:val="009B1C51"/>
    <w:rsid w:val="009B1ECE"/>
    <w:rsid w:val="009B494E"/>
    <w:rsid w:val="009B4DC6"/>
    <w:rsid w:val="009B6753"/>
    <w:rsid w:val="009B7A0F"/>
    <w:rsid w:val="009C02E3"/>
    <w:rsid w:val="009C1423"/>
    <w:rsid w:val="009C1762"/>
    <w:rsid w:val="009D30CF"/>
    <w:rsid w:val="009D312F"/>
    <w:rsid w:val="009D4642"/>
    <w:rsid w:val="009D4A98"/>
    <w:rsid w:val="009D58C4"/>
    <w:rsid w:val="009D5BC1"/>
    <w:rsid w:val="009D6CD6"/>
    <w:rsid w:val="009D7439"/>
    <w:rsid w:val="009E0314"/>
    <w:rsid w:val="009E0916"/>
    <w:rsid w:val="009E23D0"/>
    <w:rsid w:val="009E4BB6"/>
    <w:rsid w:val="009E681B"/>
    <w:rsid w:val="009E6A94"/>
    <w:rsid w:val="009E73B1"/>
    <w:rsid w:val="009F0EFB"/>
    <w:rsid w:val="009F1F59"/>
    <w:rsid w:val="009F41E2"/>
    <w:rsid w:val="009F4483"/>
    <w:rsid w:val="009F4DDE"/>
    <w:rsid w:val="009F5424"/>
    <w:rsid w:val="009F6A38"/>
    <w:rsid w:val="009F7340"/>
    <w:rsid w:val="00A00565"/>
    <w:rsid w:val="00A00ACA"/>
    <w:rsid w:val="00A00AD9"/>
    <w:rsid w:val="00A0138F"/>
    <w:rsid w:val="00A01464"/>
    <w:rsid w:val="00A05342"/>
    <w:rsid w:val="00A11C83"/>
    <w:rsid w:val="00A13405"/>
    <w:rsid w:val="00A16003"/>
    <w:rsid w:val="00A20736"/>
    <w:rsid w:val="00A20E50"/>
    <w:rsid w:val="00A2263A"/>
    <w:rsid w:val="00A255D3"/>
    <w:rsid w:val="00A271A4"/>
    <w:rsid w:val="00A27F1A"/>
    <w:rsid w:val="00A3038F"/>
    <w:rsid w:val="00A3164D"/>
    <w:rsid w:val="00A31A09"/>
    <w:rsid w:val="00A31F67"/>
    <w:rsid w:val="00A31FAF"/>
    <w:rsid w:val="00A3241A"/>
    <w:rsid w:val="00A33CA5"/>
    <w:rsid w:val="00A37577"/>
    <w:rsid w:val="00A41B34"/>
    <w:rsid w:val="00A42590"/>
    <w:rsid w:val="00A43F63"/>
    <w:rsid w:val="00A4465A"/>
    <w:rsid w:val="00A4491C"/>
    <w:rsid w:val="00A4534E"/>
    <w:rsid w:val="00A4631B"/>
    <w:rsid w:val="00A46EBF"/>
    <w:rsid w:val="00A470E9"/>
    <w:rsid w:val="00A514DA"/>
    <w:rsid w:val="00A51C25"/>
    <w:rsid w:val="00A53BB7"/>
    <w:rsid w:val="00A549F8"/>
    <w:rsid w:val="00A55070"/>
    <w:rsid w:val="00A57275"/>
    <w:rsid w:val="00A613A2"/>
    <w:rsid w:val="00A63E3D"/>
    <w:rsid w:val="00A648D7"/>
    <w:rsid w:val="00A64D8A"/>
    <w:rsid w:val="00A66D6D"/>
    <w:rsid w:val="00A67E83"/>
    <w:rsid w:val="00A7000C"/>
    <w:rsid w:val="00A711D7"/>
    <w:rsid w:val="00A71B19"/>
    <w:rsid w:val="00A71E39"/>
    <w:rsid w:val="00A72234"/>
    <w:rsid w:val="00A737D4"/>
    <w:rsid w:val="00A73E0C"/>
    <w:rsid w:val="00A74617"/>
    <w:rsid w:val="00A765F4"/>
    <w:rsid w:val="00A76856"/>
    <w:rsid w:val="00A81555"/>
    <w:rsid w:val="00A8393F"/>
    <w:rsid w:val="00A848F4"/>
    <w:rsid w:val="00A854DB"/>
    <w:rsid w:val="00A85895"/>
    <w:rsid w:val="00A85E0D"/>
    <w:rsid w:val="00A900F1"/>
    <w:rsid w:val="00A915EC"/>
    <w:rsid w:val="00A91A87"/>
    <w:rsid w:val="00A92D3D"/>
    <w:rsid w:val="00A96598"/>
    <w:rsid w:val="00AA15A6"/>
    <w:rsid w:val="00AA259C"/>
    <w:rsid w:val="00AA3FC2"/>
    <w:rsid w:val="00AA4BE2"/>
    <w:rsid w:val="00AA5E51"/>
    <w:rsid w:val="00AA6DE8"/>
    <w:rsid w:val="00AA7E00"/>
    <w:rsid w:val="00AB07ED"/>
    <w:rsid w:val="00AB0E30"/>
    <w:rsid w:val="00AB2602"/>
    <w:rsid w:val="00AB2B53"/>
    <w:rsid w:val="00AB3539"/>
    <w:rsid w:val="00AB54DB"/>
    <w:rsid w:val="00AB5F25"/>
    <w:rsid w:val="00AB5FDC"/>
    <w:rsid w:val="00AB612B"/>
    <w:rsid w:val="00AB7D21"/>
    <w:rsid w:val="00AC2EE7"/>
    <w:rsid w:val="00AC71C7"/>
    <w:rsid w:val="00AC7BC7"/>
    <w:rsid w:val="00AD05E0"/>
    <w:rsid w:val="00AD2E6F"/>
    <w:rsid w:val="00AD4401"/>
    <w:rsid w:val="00AD449B"/>
    <w:rsid w:val="00AD4703"/>
    <w:rsid w:val="00AE0829"/>
    <w:rsid w:val="00AE215D"/>
    <w:rsid w:val="00AE50F4"/>
    <w:rsid w:val="00AE6E2C"/>
    <w:rsid w:val="00AF02A9"/>
    <w:rsid w:val="00AF0DD8"/>
    <w:rsid w:val="00AF0E0C"/>
    <w:rsid w:val="00B002D9"/>
    <w:rsid w:val="00B00513"/>
    <w:rsid w:val="00B02F9A"/>
    <w:rsid w:val="00B10ED9"/>
    <w:rsid w:val="00B10F93"/>
    <w:rsid w:val="00B12365"/>
    <w:rsid w:val="00B15A45"/>
    <w:rsid w:val="00B16288"/>
    <w:rsid w:val="00B16475"/>
    <w:rsid w:val="00B1669C"/>
    <w:rsid w:val="00B16A34"/>
    <w:rsid w:val="00B2109A"/>
    <w:rsid w:val="00B2218B"/>
    <w:rsid w:val="00B22AB4"/>
    <w:rsid w:val="00B22BF2"/>
    <w:rsid w:val="00B24A79"/>
    <w:rsid w:val="00B24CE9"/>
    <w:rsid w:val="00B26558"/>
    <w:rsid w:val="00B305F5"/>
    <w:rsid w:val="00B31979"/>
    <w:rsid w:val="00B32AA3"/>
    <w:rsid w:val="00B34840"/>
    <w:rsid w:val="00B351E3"/>
    <w:rsid w:val="00B35EBA"/>
    <w:rsid w:val="00B3697C"/>
    <w:rsid w:val="00B44E03"/>
    <w:rsid w:val="00B46A6E"/>
    <w:rsid w:val="00B47AEF"/>
    <w:rsid w:val="00B529BE"/>
    <w:rsid w:val="00B53D74"/>
    <w:rsid w:val="00B54D2E"/>
    <w:rsid w:val="00B554FC"/>
    <w:rsid w:val="00B565B2"/>
    <w:rsid w:val="00B57E0D"/>
    <w:rsid w:val="00B63C4C"/>
    <w:rsid w:val="00B6407E"/>
    <w:rsid w:val="00B64419"/>
    <w:rsid w:val="00B65BFF"/>
    <w:rsid w:val="00B65CFA"/>
    <w:rsid w:val="00B670E2"/>
    <w:rsid w:val="00B6713D"/>
    <w:rsid w:val="00B67B68"/>
    <w:rsid w:val="00B7258D"/>
    <w:rsid w:val="00B7407C"/>
    <w:rsid w:val="00B74DED"/>
    <w:rsid w:val="00B76682"/>
    <w:rsid w:val="00B77166"/>
    <w:rsid w:val="00B80F2E"/>
    <w:rsid w:val="00B8114D"/>
    <w:rsid w:val="00B82146"/>
    <w:rsid w:val="00B83082"/>
    <w:rsid w:val="00B83C3A"/>
    <w:rsid w:val="00B84B63"/>
    <w:rsid w:val="00B85152"/>
    <w:rsid w:val="00B859AA"/>
    <w:rsid w:val="00B85D8C"/>
    <w:rsid w:val="00B86F76"/>
    <w:rsid w:val="00B90E5D"/>
    <w:rsid w:val="00B92D7D"/>
    <w:rsid w:val="00B93AA7"/>
    <w:rsid w:val="00B93BE5"/>
    <w:rsid w:val="00B97A1B"/>
    <w:rsid w:val="00BA040E"/>
    <w:rsid w:val="00BA26E2"/>
    <w:rsid w:val="00BA35CB"/>
    <w:rsid w:val="00BA60CC"/>
    <w:rsid w:val="00BA67C9"/>
    <w:rsid w:val="00BB22E1"/>
    <w:rsid w:val="00BB2699"/>
    <w:rsid w:val="00BB417A"/>
    <w:rsid w:val="00BB48C5"/>
    <w:rsid w:val="00BB54F0"/>
    <w:rsid w:val="00BB705C"/>
    <w:rsid w:val="00BB79F1"/>
    <w:rsid w:val="00BC0018"/>
    <w:rsid w:val="00BC105E"/>
    <w:rsid w:val="00BC16E8"/>
    <w:rsid w:val="00BC44BB"/>
    <w:rsid w:val="00BC4669"/>
    <w:rsid w:val="00BC65D9"/>
    <w:rsid w:val="00BC701E"/>
    <w:rsid w:val="00BD2435"/>
    <w:rsid w:val="00BD365C"/>
    <w:rsid w:val="00BD40D2"/>
    <w:rsid w:val="00BD43F0"/>
    <w:rsid w:val="00BD51D3"/>
    <w:rsid w:val="00BD6076"/>
    <w:rsid w:val="00BD60AA"/>
    <w:rsid w:val="00BD7712"/>
    <w:rsid w:val="00BD7A8F"/>
    <w:rsid w:val="00BE082A"/>
    <w:rsid w:val="00BE0D9F"/>
    <w:rsid w:val="00BE0E2C"/>
    <w:rsid w:val="00BE2324"/>
    <w:rsid w:val="00BE27A9"/>
    <w:rsid w:val="00BE2932"/>
    <w:rsid w:val="00BE3CE1"/>
    <w:rsid w:val="00BE43C6"/>
    <w:rsid w:val="00BF2211"/>
    <w:rsid w:val="00BF26F7"/>
    <w:rsid w:val="00BF27C6"/>
    <w:rsid w:val="00BF2AF9"/>
    <w:rsid w:val="00BF337F"/>
    <w:rsid w:val="00BF4E68"/>
    <w:rsid w:val="00BF6342"/>
    <w:rsid w:val="00C02B81"/>
    <w:rsid w:val="00C04205"/>
    <w:rsid w:val="00C04914"/>
    <w:rsid w:val="00C06CC2"/>
    <w:rsid w:val="00C07143"/>
    <w:rsid w:val="00C074D2"/>
    <w:rsid w:val="00C101CF"/>
    <w:rsid w:val="00C103D9"/>
    <w:rsid w:val="00C11185"/>
    <w:rsid w:val="00C132E0"/>
    <w:rsid w:val="00C13825"/>
    <w:rsid w:val="00C13C09"/>
    <w:rsid w:val="00C15303"/>
    <w:rsid w:val="00C16085"/>
    <w:rsid w:val="00C170D1"/>
    <w:rsid w:val="00C20C99"/>
    <w:rsid w:val="00C22AEE"/>
    <w:rsid w:val="00C2648E"/>
    <w:rsid w:val="00C2771D"/>
    <w:rsid w:val="00C30606"/>
    <w:rsid w:val="00C30AA7"/>
    <w:rsid w:val="00C30B5E"/>
    <w:rsid w:val="00C32440"/>
    <w:rsid w:val="00C36705"/>
    <w:rsid w:val="00C367F6"/>
    <w:rsid w:val="00C40B97"/>
    <w:rsid w:val="00C45AF9"/>
    <w:rsid w:val="00C46159"/>
    <w:rsid w:val="00C47D38"/>
    <w:rsid w:val="00C50C61"/>
    <w:rsid w:val="00C5106F"/>
    <w:rsid w:val="00C53606"/>
    <w:rsid w:val="00C5370E"/>
    <w:rsid w:val="00C54BB0"/>
    <w:rsid w:val="00C57CD5"/>
    <w:rsid w:val="00C64ED8"/>
    <w:rsid w:val="00C67334"/>
    <w:rsid w:val="00C67F30"/>
    <w:rsid w:val="00C712B0"/>
    <w:rsid w:val="00C714F7"/>
    <w:rsid w:val="00C72146"/>
    <w:rsid w:val="00C72E33"/>
    <w:rsid w:val="00C738FD"/>
    <w:rsid w:val="00C73A93"/>
    <w:rsid w:val="00C73C52"/>
    <w:rsid w:val="00C74C36"/>
    <w:rsid w:val="00C76E94"/>
    <w:rsid w:val="00C76F2F"/>
    <w:rsid w:val="00C77146"/>
    <w:rsid w:val="00C775AB"/>
    <w:rsid w:val="00C8230B"/>
    <w:rsid w:val="00C907A3"/>
    <w:rsid w:val="00C912ED"/>
    <w:rsid w:val="00C91F2F"/>
    <w:rsid w:val="00C948E8"/>
    <w:rsid w:val="00C94E74"/>
    <w:rsid w:val="00CA07D5"/>
    <w:rsid w:val="00CA1F7B"/>
    <w:rsid w:val="00CA506B"/>
    <w:rsid w:val="00CA6B55"/>
    <w:rsid w:val="00CA7958"/>
    <w:rsid w:val="00CB26B5"/>
    <w:rsid w:val="00CB350B"/>
    <w:rsid w:val="00CB6ECA"/>
    <w:rsid w:val="00CB7CEA"/>
    <w:rsid w:val="00CC3C81"/>
    <w:rsid w:val="00CC534C"/>
    <w:rsid w:val="00CD020A"/>
    <w:rsid w:val="00CD4F84"/>
    <w:rsid w:val="00CD5884"/>
    <w:rsid w:val="00CD595A"/>
    <w:rsid w:val="00CD60BD"/>
    <w:rsid w:val="00CD623B"/>
    <w:rsid w:val="00CD6665"/>
    <w:rsid w:val="00CD6BE8"/>
    <w:rsid w:val="00CD7912"/>
    <w:rsid w:val="00CD7993"/>
    <w:rsid w:val="00CE1E8E"/>
    <w:rsid w:val="00CE24BD"/>
    <w:rsid w:val="00CE2E1E"/>
    <w:rsid w:val="00CE3D61"/>
    <w:rsid w:val="00CE67A8"/>
    <w:rsid w:val="00CE740F"/>
    <w:rsid w:val="00CF0B3D"/>
    <w:rsid w:val="00CF0C13"/>
    <w:rsid w:val="00CF1B04"/>
    <w:rsid w:val="00CF2F9F"/>
    <w:rsid w:val="00CF3237"/>
    <w:rsid w:val="00CF32E5"/>
    <w:rsid w:val="00CF36D3"/>
    <w:rsid w:val="00CF5185"/>
    <w:rsid w:val="00D004A6"/>
    <w:rsid w:val="00D01F15"/>
    <w:rsid w:val="00D02485"/>
    <w:rsid w:val="00D037D9"/>
    <w:rsid w:val="00D03F90"/>
    <w:rsid w:val="00D059B7"/>
    <w:rsid w:val="00D07445"/>
    <w:rsid w:val="00D07D29"/>
    <w:rsid w:val="00D121CE"/>
    <w:rsid w:val="00D12BFC"/>
    <w:rsid w:val="00D171BB"/>
    <w:rsid w:val="00D2025B"/>
    <w:rsid w:val="00D222BB"/>
    <w:rsid w:val="00D23336"/>
    <w:rsid w:val="00D238FB"/>
    <w:rsid w:val="00D23CA2"/>
    <w:rsid w:val="00D27E46"/>
    <w:rsid w:val="00D309EA"/>
    <w:rsid w:val="00D34443"/>
    <w:rsid w:val="00D345E4"/>
    <w:rsid w:val="00D3519D"/>
    <w:rsid w:val="00D3689F"/>
    <w:rsid w:val="00D36D1F"/>
    <w:rsid w:val="00D40225"/>
    <w:rsid w:val="00D408EE"/>
    <w:rsid w:val="00D41026"/>
    <w:rsid w:val="00D4184C"/>
    <w:rsid w:val="00D42615"/>
    <w:rsid w:val="00D430AD"/>
    <w:rsid w:val="00D43416"/>
    <w:rsid w:val="00D43887"/>
    <w:rsid w:val="00D45C83"/>
    <w:rsid w:val="00D45DE9"/>
    <w:rsid w:val="00D50430"/>
    <w:rsid w:val="00D51108"/>
    <w:rsid w:val="00D52561"/>
    <w:rsid w:val="00D52DBA"/>
    <w:rsid w:val="00D55D02"/>
    <w:rsid w:val="00D55FDB"/>
    <w:rsid w:val="00D565BD"/>
    <w:rsid w:val="00D565C2"/>
    <w:rsid w:val="00D57520"/>
    <w:rsid w:val="00D60D24"/>
    <w:rsid w:val="00D611C0"/>
    <w:rsid w:val="00D6120F"/>
    <w:rsid w:val="00D62B06"/>
    <w:rsid w:val="00D63861"/>
    <w:rsid w:val="00D65F41"/>
    <w:rsid w:val="00D66B7C"/>
    <w:rsid w:val="00D70E2C"/>
    <w:rsid w:val="00D71533"/>
    <w:rsid w:val="00D72099"/>
    <w:rsid w:val="00D73909"/>
    <w:rsid w:val="00D742BA"/>
    <w:rsid w:val="00D748DD"/>
    <w:rsid w:val="00D75534"/>
    <w:rsid w:val="00D803BC"/>
    <w:rsid w:val="00D8124D"/>
    <w:rsid w:val="00D816D4"/>
    <w:rsid w:val="00D836BC"/>
    <w:rsid w:val="00D83CFD"/>
    <w:rsid w:val="00D87270"/>
    <w:rsid w:val="00D90379"/>
    <w:rsid w:val="00D90395"/>
    <w:rsid w:val="00D91963"/>
    <w:rsid w:val="00D91F39"/>
    <w:rsid w:val="00D91F6B"/>
    <w:rsid w:val="00D91FAE"/>
    <w:rsid w:val="00D928E0"/>
    <w:rsid w:val="00D949DD"/>
    <w:rsid w:val="00D95AC4"/>
    <w:rsid w:val="00D95F38"/>
    <w:rsid w:val="00D96DC7"/>
    <w:rsid w:val="00D96F7F"/>
    <w:rsid w:val="00DA0102"/>
    <w:rsid w:val="00DA05BB"/>
    <w:rsid w:val="00DA0772"/>
    <w:rsid w:val="00DA1FAE"/>
    <w:rsid w:val="00DA346C"/>
    <w:rsid w:val="00DA431A"/>
    <w:rsid w:val="00DA539D"/>
    <w:rsid w:val="00DA5AC4"/>
    <w:rsid w:val="00DA62A9"/>
    <w:rsid w:val="00DB04B6"/>
    <w:rsid w:val="00DB1036"/>
    <w:rsid w:val="00DB1434"/>
    <w:rsid w:val="00DB259A"/>
    <w:rsid w:val="00DB26FE"/>
    <w:rsid w:val="00DB2AC5"/>
    <w:rsid w:val="00DB2CB2"/>
    <w:rsid w:val="00DB36A8"/>
    <w:rsid w:val="00DB3C9C"/>
    <w:rsid w:val="00DB4049"/>
    <w:rsid w:val="00DB44F4"/>
    <w:rsid w:val="00DB4C15"/>
    <w:rsid w:val="00DB5244"/>
    <w:rsid w:val="00DB52E0"/>
    <w:rsid w:val="00DB5C93"/>
    <w:rsid w:val="00DB6F17"/>
    <w:rsid w:val="00DC1F4F"/>
    <w:rsid w:val="00DC31D8"/>
    <w:rsid w:val="00DC5887"/>
    <w:rsid w:val="00DD005F"/>
    <w:rsid w:val="00DD197D"/>
    <w:rsid w:val="00DD3AF2"/>
    <w:rsid w:val="00DD418D"/>
    <w:rsid w:val="00DD7803"/>
    <w:rsid w:val="00DE1190"/>
    <w:rsid w:val="00DE304F"/>
    <w:rsid w:val="00DE3432"/>
    <w:rsid w:val="00DE345A"/>
    <w:rsid w:val="00DE7558"/>
    <w:rsid w:val="00DF130A"/>
    <w:rsid w:val="00DF2C89"/>
    <w:rsid w:val="00DF3BAC"/>
    <w:rsid w:val="00DF47FC"/>
    <w:rsid w:val="00DF5E08"/>
    <w:rsid w:val="00DF6C5A"/>
    <w:rsid w:val="00E02753"/>
    <w:rsid w:val="00E036BD"/>
    <w:rsid w:val="00E06012"/>
    <w:rsid w:val="00E071CF"/>
    <w:rsid w:val="00E10CEF"/>
    <w:rsid w:val="00E11639"/>
    <w:rsid w:val="00E11813"/>
    <w:rsid w:val="00E11E81"/>
    <w:rsid w:val="00E16FF5"/>
    <w:rsid w:val="00E170D1"/>
    <w:rsid w:val="00E178A3"/>
    <w:rsid w:val="00E20FB7"/>
    <w:rsid w:val="00E211AA"/>
    <w:rsid w:val="00E23540"/>
    <w:rsid w:val="00E23C9B"/>
    <w:rsid w:val="00E249DA"/>
    <w:rsid w:val="00E25298"/>
    <w:rsid w:val="00E2561D"/>
    <w:rsid w:val="00E25C78"/>
    <w:rsid w:val="00E26EB4"/>
    <w:rsid w:val="00E30B14"/>
    <w:rsid w:val="00E31946"/>
    <w:rsid w:val="00E32873"/>
    <w:rsid w:val="00E32B24"/>
    <w:rsid w:val="00E33C23"/>
    <w:rsid w:val="00E33C4A"/>
    <w:rsid w:val="00E356BE"/>
    <w:rsid w:val="00E35ED0"/>
    <w:rsid w:val="00E36142"/>
    <w:rsid w:val="00E37DFD"/>
    <w:rsid w:val="00E40354"/>
    <w:rsid w:val="00E40EDA"/>
    <w:rsid w:val="00E457B7"/>
    <w:rsid w:val="00E4587D"/>
    <w:rsid w:val="00E45D70"/>
    <w:rsid w:val="00E46240"/>
    <w:rsid w:val="00E46859"/>
    <w:rsid w:val="00E47E2E"/>
    <w:rsid w:val="00E51AA1"/>
    <w:rsid w:val="00E54EC0"/>
    <w:rsid w:val="00E573C2"/>
    <w:rsid w:val="00E609C5"/>
    <w:rsid w:val="00E61293"/>
    <w:rsid w:val="00E615D1"/>
    <w:rsid w:val="00E634D5"/>
    <w:rsid w:val="00E64809"/>
    <w:rsid w:val="00E71837"/>
    <w:rsid w:val="00E762FB"/>
    <w:rsid w:val="00E84FB2"/>
    <w:rsid w:val="00E85775"/>
    <w:rsid w:val="00E90267"/>
    <w:rsid w:val="00E9163C"/>
    <w:rsid w:val="00E91F22"/>
    <w:rsid w:val="00E93DFB"/>
    <w:rsid w:val="00E9417F"/>
    <w:rsid w:val="00E94521"/>
    <w:rsid w:val="00E9476A"/>
    <w:rsid w:val="00E96663"/>
    <w:rsid w:val="00E979F1"/>
    <w:rsid w:val="00EA006C"/>
    <w:rsid w:val="00EA1486"/>
    <w:rsid w:val="00EA20B4"/>
    <w:rsid w:val="00EA51D2"/>
    <w:rsid w:val="00EA7B89"/>
    <w:rsid w:val="00EB21E9"/>
    <w:rsid w:val="00EB4985"/>
    <w:rsid w:val="00EB6456"/>
    <w:rsid w:val="00EC2EBB"/>
    <w:rsid w:val="00EC371C"/>
    <w:rsid w:val="00EC41FC"/>
    <w:rsid w:val="00EC4946"/>
    <w:rsid w:val="00ED0108"/>
    <w:rsid w:val="00ED0EAD"/>
    <w:rsid w:val="00ED134E"/>
    <w:rsid w:val="00ED1DB8"/>
    <w:rsid w:val="00ED1DF0"/>
    <w:rsid w:val="00ED2497"/>
    <w:rsid w:val="00ED55F0"/>
    <w:rsid w:val="00ED5B73"/>
    <w:rsid w:val="00ED7BF2"/>
    <w:rsid w:val="00EE153F"/>
    <w:rsid w:val="00EE212A"/>
    <w:rsid w:val="00EE60E2"/>
    <w:rsid w:val="00EE696B"/>
    <w:rsid w:val="00EE7663"/>
    <w:rsid w:val="00EF1F20"/>
    <w:rsid w:val="00EF3107"/>
    <w:rsid w:val="00EF3FFF"/>
    <w:rsid w:val="00EF4C9F"/>
    <w:rsid w:val="00EF517C"/>
    <w:rsid w:val="00EF5A45"/>
    <w:rsid w:val="00F0056C"/>
    <w:rsid w:val="00F01614"/>
    <w:rsid w:val="00F02821"/>
    <w:rsid w:val="00F03A48"/>
    <w:rsid w:val="00F04490"/>
    <w:rsid w:val="00F0698C"/>
    <w:rsid w:val="00F06C1B"/>
    <w:rsid w:val="00F06FBF"/>
    <w:rsid w:val="00F07DA5"/>
    <w:rsid w:val="00F10B2D"/>
    <w:rsid w:val="00F14AB9"/>
    <w:rsid w:val="00F1566D"/>
    <w:rsid w:val="00F156C0"/>
    <w:rsid w:val="00F17CD1"/>
    <w:rsid w:val="00F20255"/>
    <w:rsid w:val="00F20679"/>
    <w:rsid w:val="00F2310C"/>
    <w:rsid w:val="00F232CF"/>
    <w:rsid w:val="00F2765E"/>
    <w:rsid w:val="00F34147"/>
    <w:rsid w:val="00F35BCD"/>
    <w:rsid w:val="00F4306B"/>
    <w:rsid w:val="00F45C4D"/>
    <w:rsid w:val="00F46273"/>
    <w:rsid w:val="00F51612"/>
    <w:rsid w:val="00F535F1"/>
    <w:rsid w:val="00F53F24"/>
    <w:rsid w:val="00F5516B"/>
    <w:rsid w:val="00F56DF6"/>
    <w:rsid w:val="00F56E45"/>
    <w:rsid w:val="00F5778A"/>
    <w:rsid w:val="00F57C20"/>
    <w:rsid w:val="00F6257F"/>
    <w:rsid w:val="00F6282A"/>
    <w:rsid w:val="00F62DC5"/>
    <w:rsid w:val="00F65149"/>
    <w:rsid w:val="00F65B63"/>
    <w:rsid w:val="00F66BC7"/>
    <w:rsid w:val="00F670A4"/>
    <w:rsid w:val="00F70057"/>
    <w:rsid w:val="00F71033"/>
    <w:rsid w:val="00F7203D"/>
    <w:rsid w:val="00F820FC"/>
    <w:rsid w:val="00F83645"/>
    <w:rsid w:val="00F84762"/>
    <w:rsid w:val="00F86484"/>
    <w:rsid w:val="00F866C8"/>
    <w:rsid w:val="00F87185"/>
    <w:rsid w:val="00F92C39"/>
    <w:rsid w:val="00F931C3"/>
    <w:rsid w:val="00F93F2B"/>
    <w:rsid w:val="00F942EA"/>
    <w:rsid w:val="00F95011"/>
    <w:rsid w:val="00F966FE"/>
    <w:rsid w:val="00F97985"/>
    <w:rsid w:val="00F97FDB"/>
    <w:rsid w:val="00FA125D"/>
    <w:rsid w:val="00FA1A80"/>
    <w:rsid w:val="00FA2431"/>
    <w:rsid w:val="00FA3ADB"/>
    <w:rsid w:val="00FA65E0"/>
    <w:rsid w:val="00FA72A7"/>
    <w:rsid w:val="00FA79EE"/>
    <w:rsid w:val="00FB183B"/>
    <w:rsid w:val="00FB21A4"/>
    <w:rsid w:val="00FB238E"/>
    <w:rsid w:val="00FB52A3"/>
    <w:rsid w:val="00FB537B"/>
    <w:rsid w:val="00FB5404"/>
    <w:rsid w:val="00FB5763"/>
    <w:rsid w:val="00FB69E9"/>
    <w:rsid w:val="00FC184A"/>
    <w:rsid w:val="00FC1E65"/>
    <w:rsid w:val="00FC2E6A"/>
    <w:rsid w:val="00FC38DF"/>
    <w:rsid w:val="00FC3B6D"/>
    <w:rsid w:val="00FC4E1B"/>
    <w:rsid w:val="00FC7EC4"/>
    <w:rsid w:val="00FD0CA1"/>
    <w:rsid w:val="00FD183F"/>
    <w:rsid w:val="00FD424E"/>
    <w:rsid w:val="00FD460F"/>
    <w:rsid w:val="00FD572F"/>
    <w:rsid w:val="00FD66AB"/>
    <w:rsid w:val="00FD6800"/>
    <w:rsid w:val="00FE09B8"/>
    <w:rsid w:val="00FE145B"/>
    <w:rsid w:val="00FE20EC"/>
    <w:rsid w:val="00FE2541"/>
    <w:rsid w:val="00FE2DDF"/>
    <w:rsid w:val="00FE458A"/>
    <w:rsid w:val="00FE45BC"/>
    <w:rsid w:val="00FE5093"/>
    <w:rsid w:val="00FE59CF"/>
    <w:rsid w:val="00FE603A"/>
    <w:rsid w:val="00FE7BEF"/>
    <w:rsid w:val="00FE7E54"/>
    <w:rsid w:val="00FF1D39"/>
    <w:rsid w:val="00FF1E9C"/>
    <w:rsid w:val="00FF7DB0"/>
    <w:rsid w:val="11A8112D"/>
    <w:rsid w:val="2C171189"/>
    <w:rsid w:val="543A676F"/>
    <w:rsid w:val="58BD8504"/>
    <w:rsid w:val="60E21658"/>
    <w:rsid w:val="76A893AF"/>
    <w:rsid w:val="7EDB23C2"/>
  </w:rsids>
  <m:mathPr>
    <m:mathFont m:val="Cambria Math"/>
    <m:brkBin m:val="before"/>
    <m:brkBinSub m:val="--"/>
    <m:smallFrac m:val="0"/>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oNotEmbedSmartTags/>
  <w:decimalSymbol w:val="."/>
  <w:listSeparator w:val=","/>
  <w14:docId w14:val="543A676F"/>
  <w15:docId w15:val="{0941065B-E350-44E0-A1D5-0875A9DA8B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9" w:unhideWhenUsed="1" w:qFormat="1"/>
    <w:lsdException w:name="heading 7" w:semiHidden="1" w:uiPriority="9" w:unhideWhenUsed="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F1C48"/>
    <w:pPr>
      <w:spacing w:after="120"/>
      <w:ind w:left="432" w:right="144"/>
    </w:pPr>
    <w:rPr>
      <w:rFonts w:ascii="Cambria" w:hAnsi="Cambria"/>
      <w:szCs w:val="23"/>
    </w:rPr>
  </w:style>
  <w:style w:type="paragraph" w:styleId="Heading1">
    <w:name w:val="heading 1"/>
    <w:basedOn w:val="Normal"/>
    <w:next w:val="Normal"/>
    <w:link w:val="Heading1Char"/>
    <w:uiPriority w:val="9"/>
    <w:qFormat/>
    <w:rsid w:val="0021149B"/>
    <w:pPr>
      <w:pageBreakBefore/>
      <w:spacing w:line="240" w:lineRule="auto"/>
      <w:ind w:left="0"/>
      <w:outlineLvl w:val="0"/>
    </w:pPr>
    <w:rPr>
      <w:rFonts w:ascii="Calibri" w:hAnsi="Calibri"/>
      <w:b/>
      <w:color w:val="00727A" w:themeColor="accent4" w:themeTint="E6"/>
      <w:sz w:val="48"/>
      <w:szCs w:val="48"/>
    </w:rPr>
  </w:style>
  <w:style w:type="paragraph" w:styleId="Heading2">
    <w:name w:val="heading 2"/>
    <w:basedOn w:val="Normal"/>
    <w:next w:val="Normal"/>
    <w:link w:val="Heading2Char"/>
    <w:unhideWhenUsed/>
    <w:qFormat/>
    <w:rsid w:val="0021149B"/>
    <w:pPr>
      <w:keepNext/>
      <w:pageBreakBefore/>
      <w:pBdr>
        <w:bottom w:val="single" w:sz="4" w:space="1" w:color="288AC6"/>
      </w:pBdr>
      <w:spacing w:before="480" w:after="240" w:line="240" w:lineRule="auto"/>
      <w:ind w:left="0"/>
      <w:outlineLvl w:val="1"/>
    </w:pPr>
    <w:rPr>
      <w:rFonts w:ascii="Calibri" w:eastAsia="MS Mincho" w:hAnsi="Calibri" w:cs="Arial"/>
      <w:b/>
      <w:bCs/>
      <w:color w:val="00727A" w:themeColor="accent4" w:themeTint="E6"/>
      <w:sz w:val="40"/>
      <w:szCs w:val="40"/>
    </w:rPr>
  </w:style>
  <w:style w:type="paragraph" w:styleId="Heading3">
    <w:name w:val="heading 3"/>
    <w:basedOn w:val="Normal"/>
    <w:next w:val="Normal"/>
    <w:link w:val="Heading3Char"/>
    <w:uiPriority w:val="9"/>
    <w:unhideWhenUsed/>
    <w:qFormat/>
    <w:rsid w:val="006C1C06"/>
    <w:pPr>
      <w:keepNext/>
      <w:ind w:left="0"/>
      <w:outlineLvl w:val="2"/>
    </w:pPr>
    <w:rPr>
      <w:rFonts w:ascii="Calibri" w:hAnsi="Calibri"/>
      <w:b/>
      <w:sz w:val="36"/>
      <w:szCs w:val="36"/>
    </w:rPr>
  </w:style>
  <w:style w:type="paragraph" w:styleId="Heading4">
    <w:name w:val="heading 4"/>
    <w:basedOn w:val="Normal"/>
    <w:next w:val="Normal"/>
    <w:link w:val="Heading4Char"/>
    <w:uiPriority w:val="9"/>
    <w:unhideWhenUsed/>
    <w:qFormat/>
    <w:rsid w:val="006C1C06"/>
    <w:pPr>
      <w:keepNext/>
      <w:spacing w:after="60"/>
      <w:ind w:left="288"/>
      <w:outlineLvl w:val="3"/>
    </w:pPr>
    <w:rPr>
      <w:rFonts w:ascii="Calibri" w:hAnsi="Calibri"/>
      <w:b/>
      <w:sz w:val="32"/>
      <w:szCs w:val="32"/>
    </w:rPr>
  </w:style>
  <w:style w:type="paragraph" w:styleId="Heading5">
    <w:name w:val="heading 5"/>
    <w:basedOn w:val="Normal"/>
    <w:next w:val="Normal"/>
    <w:link w:val="Heading5Char"/>
    <w:unhideWhenUsed/>
    <w:qFormat/>
    <w:rsid w:val="006C1C06"/>
    <w:pPr>
      <w:keepNext/>
      <w:spacing w:after="0"/>
      <w:outlineLvl w:val="4"/>
    </w:pPr>
    <w:rPr>
      <w:rFonts w:ascii="Calibri" w:hAnsi="Calibri"/>
      <w:b/>
      <w:sz w:val="26"/>
      <w:szCs w:val="28"/>
    </w:rPr>
  </w:style>
  <w:style w:type="paragraph" w:styleId="Heading6">
    <w:name w:val="heading 6"/>
    <w:basedOn w:val="Normal"/>
    <w:next w:val="Normal"/>
    <w:link w:val="Heading6Char"/>
    <w:uiPriority w:val="9"/>
    <w:unhideWhenUsed/>
    <w:qFormat/>
    <w:rsid w:val="006C1C06"/>
    <w:pPr>
      <w:keepNext/>
      <w:spacing w:after="0" w:line="240" w:lineRule="auto"/>
      <w:outlineLvl w:val="5"/>
    </w:pPr>
    <w:rPr>
      <w:rFonts w:ascii="Calibri" w:hAnsi="Calibri"/>
      <w:b/>
      <w:i/>
      <w:sz w:val="25"/>
      <w:szCs w:val="25"/>
    </w:rPr>
  </w:style>
  <w:style w:type="paragraph" w:styleId="Heading7">
    <w:name w:val="heading 7"/>
    <w:basedOn w:val="Normal"/>
    <w:next w:val="Normal"/>
    <w:link w:val="Heading7Char"/>
    <w:uiPriority w:val="9"/>
    <w:semiHidden/>
    <w:unhideWhenUsed/>
    <w:rsid w:val="00D6120F"/>
    <w:pPr>
      <w:keepNext/>
      <w:keepLines/>
      <w:spacing w:before="200" w:after="0"/>
      <w:outlineLvl w:val="6"/>
    </w:pPr>
    <w:rPr>
      <w:rFonts w:asciiTheme="majorHAnsi" w:eastAsiaTheme="majorEastAsia" w:hAnsiTheme="majorHAnsi" w:cstheme="majorBidi"/>
      <w:i/>
      <w:iCs/>
      <w:color w:val="969696"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Bullet List,FooterText,numbered,List Paragraph1,Paragraphe de liste1,Bulletr List Paragraph,列出段落,列出段落1,List Paragraph2,List Paragraph21,Listeafsnit1,Parágrafo da Lista1,Párrafo de lista1,リスト段落1,Bullet list,List Paragraph11,Listenabsatz1"/>
    <w:basedOn w:val="Normal"/>
    <w:link w:val="ListParagraphChar"/>
    <w:uiPriority w:val="34"/>
    <w:qFormat/>
    <w:rsid w:val="00860CDD"/>
    <w:pPr>
      <w:ind w:left="720"/>
      <w:contextualSpacing/>
    </w:pPr>
  </w:style>
  <w:style w:type="paragraph" w:customStyle="1" w:styleId="StyleCourseTitleBody36ptRight-05">
    <w:name w:val="Style Course Title + +Body 36 pt Right:  -0.5&quot;"/>
    <w:basedOn w:val="CourseTitle"/>
    <w:qFormat/>
    <w:rsid w:val="0021149B"/>
    <w:pPr>
      <w:ind w:right="-720"/>
    </w:pPr>
    <w:rPr>
      <w:rFonts w:asciiTheme="minorHAnsi" w:hAnsiTheme="minorHAnsi" w:cs="Times New Roman"/>
      <w:bCs/>
      <w:color w:val="00727A" w:themeColor="accent4" w:themeTint="E6"/>
      <w:sz w:val="72"/>
      <w:szCs w:val="20"/>
    </w:rPr>
  </w:style>
  <w:style w:type="character" w:customStyle="1" w:styleId="Heading1Char">
    <w:name w:val="Heading 1 Char"/>
    <w:basedOn w:val="DefaultParagraphFont"/>
    <w:link w:val="Heading1"/>
    <w:uiPriority w:val="9"/>
    <w:rsid w:val="0021149B"/>
    <w:rPr>
      <w:rFonts w:ascii="Calibri" w:hAnsi="Calibri"/>
      <w:b/>
      <w:color w:val="00727A" w:themeColor="accent4" w:themeTint="E6"/>
      <w:sz w:val="48"/>
      <w:szCs w:val="48"/>
    </w:rPr>
  </w:style>
  <w:style w:type="character" w:customStyle="1" w:styleId="Heading2Char">
    <w:name w:val="Heading 2 Char"/>
    <w:basedOn w:val="DefaultParagraphFont"/>
    <w:link w:val="Heading2"/>
    <w:rsid w:val="0021149B"/>
    <w:rPr>
      <w:rFonts w:ascii="Calibri" w:eastAsia="MS Mincho" w:hAnsi="Calibri" w:cs="Arial"/>
      <w:b/>
      <w:bCs/>
      <w:color w:val="00727A" w:themeColor="accent4" w:themeTint="E6"/>
      <w:sz w:val="40"/>
      <w:szCs w:val="40"/>
    </w:rPr>
  </w:style>
  <w:style w:type="character" w:customStyle="1" w:styleId="Heading3Char">
    <w:name w:val="Heading 3 Char"/>
    <w:basedOn w:val="DefaultParagraphFont"/>
    <w:link w:val="Heading3"/>
    <w:uiPriority w:val="9"/>
    <w:rsid w:val="006C1C06"/>
    <w:rPr>
      <w:rFonts w:ascii="Calibri" w:hAnsi="Calibri"/>
      <w:b/>
      <w:sz w:val="36"/>
      <w:szCs w:val="36"/>
    </w:rPr>
  </w:style>
  <w:style w:type="character" w:customStyle="1" w:styleId="Heading4Char">
    <w:name w:val="Heading 4 Char"/>
    <w:basedOn w:val="DefaultParagraphFont"/>
    <w:link w:val="Heading4"/>
    <w:uiPriority w:val="9"/>
    <w:rsid w:val="006C1C06"/>
    <w:rPr>
      <w:rFonts w:ascii="Calibri" w:hAnsi="Calibri"/>
      <w:b/>
      <w:sz w:val="32"/>
      <w:szCs w:val="32"/>
    </w:rPr>
  </w:style>
  <w:style w:type="character" w:customStyle="1" w:styleId="Heading5Char">
    <w:name w:val="Heading 5 Char"/>
    <w:basedOn w:val="DefaultParagraphFont"/>
    <w:link w:val="Heading5"/>
    <w:rsid w:val="006C1C06"/>
    <w:rPr>
      <w:rFonts w:ascii="Calibri" w:hAnsi="Calibri"/>
      <w:b/>
      <w:sz w:val="26"/>
      <w:szCs w:val="28"/>
    </w:rPr>
  </w:style>
  <w:style w:type="character" w:customStyle="1" w:styleId="Heading6Char">
    <w:name w:val="Heading 6 Char"/>
    <w:basedOn w:val="DefaultParagraphFont"/>
    <w:link w:val="Heading6"/>
    <w:uiPriority w:val="9"/>
    <w:rsid w:val="006C1C06"/>
    <w:rPr>
      <w:rFonts w:ascii="Calibri" w:hAnsi="Calibri"/>
      <w:b/>
      <w:i/>
      <w:sz w:val="25"/>
      <w:szCs w:val="25"/>
    </w:rPr>
  </w:style>
  <w:style w:type="table" w:styleId="MediumList2-Accent1">
    <w:name w:val="Medium List 2 Accent 1"/>
    <w:basedOn w:val="TableNormal"/>
    <w:uiPriority w:val="66"/>
    <w:rsid w:val="00884EA3"/>
    <w:pPr>
      <w:spacing w:after="0" w:line="240" w:lineRule="auto"/>
    </w:pPr>
    <w:rPr>
      <w:rFonts w:asciiTheme="majorHAnsi" w:eastAsiaTheme="majorEastAsia" w:hAnsiTheme="majorHAnsi" w:cstheme="majorBidi"/>
      <w:color w:val="737373" w:themeColor="text1"/>
      <w:lang w:bidi="en-US"/>
    </w:rPr>
    <w:tblPr>
      <w:tblStyleRowBandSize w:val="1"/>
      <w:tblStyleColBandSize w:val="1"/>
      <w:tblBorders>
        <w:top w:val="single" w:sz="8" w:space="0" w:color="00B294" w:themeColor="accent1"/>
        <w:left w:val="single" w:sz="8" w:space="0" w:color="00B294" w:themeColor="accent1"/>
        <w:bottom w:val="single" w:sz="8" w:space="0" w:color="00B294" w:themeColor="accent1"/>
        <w:right w:val="single" w:sz="8" w:space="0" w:color="00B294" w:themeColor="accent1"/>
      </w:tblBorders>
    </w:tblPr>
    <w:tblStylePr w:type="firstRow">
      <w:rPr>
        <w:sz w:val="24"/>
        <w:szCs w:val="24"/>
      </w:rPr>
      <w:tblPr/>
      <w:tcPr>
        <w:tcBorders>
          <w:top w:val="nil"/>
          <w:left w:val="nil"/>
          <w:bottom w:val="single" w:sz="24" w:space="0" w:color="00B294" w:themeColor="accent1"/>
          <w:right w:val="nil"/>
          <w:insideH w:val="nil"/>
          <w:insideV w:val="nil"/>
        </w:tcBorders>
        <w:shd w:val="clear" w:color="auto" w:fill="FFFFFF" w:themeFill="background1"/>
      </w:tcPr>
    </w:tblStylePr>
    <w:tblStylePr w:type="lastRow">
      <w:tblPr/>
      <w:tcPr>
        <w:tcBorders>
          <w:top w:val="single" w:sz="8" w:space="0" w:color="00B294"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B294" w:themeColor="accent1"/>
          <w:insideH w:val="nil"/>
          <w:insideV w:val="nil"/>
        </w:tcBorders>
        <w:shd w:val="clear" w:color="auto" w:fill="FFFFFF" w:themeFill="background1"/>
      </w:tcPr>
    </w:tblStylePr>
    <w:tblStylePr w:type="lastCol">
      <w:tblPr/>
      <w:tcPr>
        <w:tcBorders>
          <w:top w:val="nil"/>
          <w:left w:val="single" w:sz="8" w:space="0" w:color="00B294"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ACFFF1" w:themeFill="accent1" w:themeFillTint="3F"/>
      </w:tcPr>
    </w:tblStylePr>
    <w:tblStylePr w:type="band1Horz">
      <w:tblPr/>
      <w:tcPr>
        <w:tcBorders>
          <w:top w:val="nil"/>
          <w:bottom w:val="nil"/>
          <w:insideH w:val="nil"/>
          <w:insideV w:val="nil"/>
        </w:tcBorders>
        <w:shd w:val="clear" w:color="auto" w:fill="ACFFF1"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TableGrid">
    <w:name w:val="Table Grid"/>
    <w:basedOn w:val="TableNormal"/>
    <w:uiPriority w:val="59"/>
    <w:rsid w:val="00884EA3"/>
    <w:pPr>
      <w:spacing w:after="0" w:line="240" w:lineRule="auto"/>
    </w:pPr>
    <w:tblPr>
      <w:tblBorders>
        <w:top w:val="single" w:sz="4" w:space="0" w:color="C1C1C1" w:themeColor="background2" w:themeShade="E6"/>
        <w:left w:val="single" w:sz="4" w:space="0" w:color="C1C1C1" w:themeColor="background2" w:themeShade="E6"/>
        <w:bottom w:val="single" w:sz="4" w:space="0" w:color="C1C1C1" w:themeColor="background2" w:themeShade="E6"/>
        <w:right w:val="single" w:sz="4" w:space="0" w:color="C1C1C1" w:themeColor="background2" w:themeShade="E6"/>
        <w:insideH w:val="single" w:sz="4" w:space="0" w:color="C1C1C1" w:themeColor="background2" w:themeShade="E6"/>
        <w:insideV w:val="single" w:sz="4" w:space="0" w:color="C1C1C1" w:themeColor="background2" w:themeShade="E6"/>
      </w:tblBorders>
    </w:tblPr>
  </w:style>
  <w:style w:type="table" w:customStyle="1" w:styleId="MediumList11">
    <w:name w:val="Medium List 11"/>
    <w:basedOn w:val="TableNormal"/>
    <w:uiPriority w:val="65"/>
    <w:rsid w:val="00884EA3"/>
    <w:pPr>
      <w:spacing w:after="0" w:line="240" w:lineRule="auto"/>
    </w:pPr>
    <w:rPr>
      <w:color w:val="737373" w:themeColor="text1"/>
    </w:rPr>
    <w:tblPr>
      <w:tblStyleRowBandSize w:val="1"/>
      <w:tblStyleColBandSize w:val="1"/>
      <w:tblBorders>
        <w:top w:val="single" w:sz="8" w:space="0" w:color="737373" w:themeColor="text1"/>
        <w:bottom w:val="single" w:sz="8" w:space="0" w:color="737373" w:themeColor="text1"/>
      </w:tblBorders>
    </w:tblPr>
    <w:tblStylePr w:type="firstRow">
      <w:rPr>
        <w:rFonts w:asciiTheme="majorHAnsi" w:eastAsiaTheme="majorEastAsia" w:hAnsiTheme="majorHAnsi" w:cstheme="majorBidi"/>
      </w:rPr>
      <w:tblPr/>
      <w:tcPr>
        <w:tcBorders>
          <w:top w:val="nil"/>
          <w:bottom w:val="single" w:sz="8" w:space="0" w:color="737373" w:themeColor="text1"/>
        </w:tcBorders>
      </w:tcPr>
    </w:tblStylePr>
    <w:tblStylePr w:type="lastRow">
      <w:rPr>
        <w:b/>
        <w:bCs/>
        <w:color w:val="000000" w:themeColor="text2"/>
      </w:rPr>
      <w:tblPr/>
      <w:tcPr>
        <w:tcBorders>
          <w:top w:val="single" w:sz="8" w:space="0" w:color="737373" w:themeColor="text1"/>
          <w:bottom w:val="single" w:sz="8" w:space="0" w:color="737373" w:themeColor="text1"/>
        </w:tcBorders>
      </w:tcPr>
    </w:tblStylePr>
    <w:tblStylePr w:type="firstCol">
      <w:rPr>
        <w:b/>
        <w:bCs/>
      </w:rPr>
    </w:tblStylePr>
    <w:tblStylePr w:type="lastCol">
      <w:rPr>
        <w:b/>
        <w:bCs/>
      </w:rPr>
      <w:tblPr/>
      <w:tcPr>
        <w:tcBorders>
          <w:top w:val="single" w:sz="8" w:space="0" w:color="737373" w:themeColor="text1"/>
          <w:bottom w:val="single" w:sz="8" w:space="0" w:color="737373" w:themeColor="text1"/>
        </w:tcBorders>
      </w:tcPr>
    </w:tblStylePr>
    <w:tblStylePr w:type="band1Vert">
      <w:tblPr/>
      <w:tcPr>
        <w:shd w:val="clear" w:color="auto" w:fill="DCDCDC" w:themeFill="text1" w:themeFillTint="3F"/>
      </w:tcPr>
    </w:tblStylePr>
    <w:tblStylePr w:type="band1Horz">
      <w:tblPr/>
      <w:tcPr>
        <w:shd w:val="clear" w:color="auto" w:fill="DCDCDC" w:themeFill="text1" w:themeFillTint="3F"/>
      </w:tcPr>
    </w:tblStylePr>
  </w:style>
  <w:style w:type="table" w:styleId="MediumList1-Accent2">
    <w:name w:val="Medium List 1 Accent 2"/>
    <w:basedOn w:val="TableNormal"/>
    <w:uiPriority w:val="65"/>
    <w:rsid w:val="00884EA3"/>
    <w:pPr>
      <w:spacing w:after="0" w:line="240" w:lineRule="auto"/>
    </w:pPr>
    <w:rPr>
      <w:color w:val="737373" w:themeColor="text1"/>
    </w:rPr>
    <w:tblPr>
      <w:tblStyleRowBandSize w:val="1"/>
      <w:tblStyleColBandSize w:val="1"/>
      <w:tblBorders>
        <w:top w:val="single" w:sz="8" w:space="0" w:color="BAD80A" w:themeColor="accent2"/>
        <w:bottom w:val="single" w:sz="8" w:space="0" w:color="BAD80A" w:themeColor="accent2"/>
      </w:tblBorders>
    </w:tblPr>
    <w:tblStylePr w:type="firstRow">
      <w:rPr>
        <w:rFonts w:asciiTheme="majorHAnsi" w:eastAsiaTheme="majorEastAsia" w:hAnsiTheme="majorHAnsi" w:cstheme="majorBidi"/>
      </w:rPr>
      <w:tblPr/>
      <w:tcPr>
        <w:tcBorders>
          <w:top w:val="nil"/>
          <w:bottom w:val="single" w:sz="8" w:space="0" w:color="BAD80A" w:themeColor="accent2"/>
        </w:tcBorders>
      </w:tcPr>
    </w:tblStylePr>
    <w:tblStylePr w:type="lastRow">
      <w:rPr>
        <w:b/>
        <w:bCs/>
        <w:color w:val="000000" w:themeColor="text2"/>
      </w:rPr>
      <w:tblPr/>
      <w:tcPr>
        <w:tcBorders>
          <w:top w:val="single" w:sz="8" w:space="0" w:color="BAD80A" w:themeColor="accent2"/>
          <w:bottom w:val="single" w:sz="8" w:space="0" w:color="BAD80A" w:themeColor="accent2"/>
        </w:tcBorders>
      </w:tcPr>
    </w:tblStylePr>
    <w:tblStylePr w:type="firstCol">
      <w:rPr>
        <w:b/>
        <w:bCs/>
      </w:rPr>
    </w:tblStylePr>
    <w:tblStylePr w:type="lastCol">
      <w:rPr>
        <w:b/>
        <w:bCs/>
      </w:rPr>
      <w:tblPr/>
      <w:tcPr>
        <w:tcBorders>
          <w:top w:val="single" w:sz="8" w:space="0" w:color="BAD80A" w:themeColor="accent2"/>
          <w:bottom w:val="single" w:sz="8" w:space="0" w:color="BAD80A" w:themeColor="accent2"/>
        </w:tcBorders>
      </w:tcPr>
    </w:tblStylePr>
    <w:tblStylePr w:type="band1Vert">
      <w:tblPr/>
      <w:tcPr>
        <w:shd w:val="clear" w:color="auto" w:fill="F2FCBB" w:themeFill="accent2" w:themeFillTint="3F"/>
      </w:tcPr>
    </w:tblStylePr>
    <w:tblStylePr w:type="band1Horz">
      <w:tblPr/>
      <w:tcPr>
        <w:shd w:val="clear" w:color="auto" w:fill="F2FCBB" w:themeFill="accent2" w:themeFillTint="3F"/>
      </w:tcPr>
    </w:tblStylePr>
  </w:style>
  <w:style w:type="table" w:customStyle="1" w:styleId="LightShading1">
    <w:name w:val="Light Shading1"/>
    <w:basedOn w:val="TableNormal"/>
    <w:uiPriority w:val="60"/>
    <w:rsid w:val="00884EA3"/>
    <w:pPr>
      <w:spacing w:after="0" w:line="240" w:lineRule="auto"/>
    </w:pPr>
    <w:rPr>
      <w:color w:val="565656" w:themeColor="text1" w:themeShade="BF"/>
    </w:rPr>
    <w:tblPr>
      <w:tblStyleRowBandSize w:val="1"/>
      <w:tblStyleColBandSize w:val="1"/>
      <w:tblBorders>
        <w:top w:val="single" w:sz="8" w:space="0" w:color="737373" w:themeColor="text1"/>
        <w:bottom w:val="single" w:sz="8" w:space="0" w:color="737373" w:themeColor="text1"/>
      </w:tblBorders>
    </w:tblPr>
    <w:tblStylePr w:type="firstRow">
      <w:pPr>
        <w:spacing w:before="0" w:after="0" w:line="240" w:lineRule="auto"/>
      </w:pPr>
      <w:rPr>
        <w:b/>
        <w:bCs/>
      </w:rPr>
      <w:tblPr/>
      <w:tcPr>
        <w:tcBorders>
          <w:top w:val="single" w:sz="8" w:space="0" w:color="737373" w:themeColor="text1"/>
          <w:left w:val="nil"/>
          <w:bottom w:val="single" w:sz="8" w:space="0" w:color="737373" w:themeColor="text1"/>
          <w:right w:val="nil"/>
          <w:insideH w:val="nil"/>
          <w:insideV w:val="nil"/>
        </w:tcBorders>
      </w:tcPr>
    </w:tblStylePr>
    <w:tblStylePr w:type="lastRow">
      <w:pPr>
        <w:spacing w:before="0" w:after="0" w:line="240" w:lineRule="auto"/>
      </w:pPr>
      <w:rPr>
        <w:b/>
        <w:bCs/>
      </w:rPr>
      <w:tblPr/>
      <w:tcPr>
        <w:tcBorders>
          <w:top w:val="single" w:sz="8" w:space="0" w:color="737373" w:themeColor="text1"/>
          <w:left w:val="nil"/>
          <w:bottom w:val="single" w:sz="8" w:space="0" w:color="737373"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CDCDC" w:themeFill="text1" w:themeFillTint="3F"/>
      </w:tcPr>
    </w:tblStylePr>
    <w:tblStylePr w:type="band1Horz">
      <w:tblPr/>
      <w:tcPr>
        <w:tcBorders>
          <w:left w:val="nil"/>
          <w:right w:val="nil"/>
          <w:insideH w:val="nil"/>
          <w:insideV w:val="nil"/>
        </w:tcBorders>
        <w:shd w:val="clear" w:color="auto" w:fill="DCDCDC" w:themeFill="text1" w:themeFillTint="3F"/>
      </w:tcPr>
    </w:tblStylePr>
  </w:style>
  <w:style w:type="table" w:customStyle="1" w:styleId="LightList1">
    <w:name w:val="Light List1"/>
    <w:basedOn w:val="TableNormal"/>
    <w:uiPriority w:val="61"/>
    <w:rsid w:val="00884EA3"/>
    <w:pPr>
      <w:spacing w:after="0" w:line="240" w:lineRule="auto"/>
    </w:pPr>
    <w:tblPr>
      <w:tblStyleRowBandSize w:val="1"/>
      <w:tblStyleColBandSize w:val="1"/>
      <w:tblBorders>
        <w:top w:val="single" w:sz="8" w:space="0" w:color="737373" w:themeColor="text1"/>
        <w:left w:val="single" w:sz="8" w:space="0" w:color="737373" w:themeColor="text1"/>
        <w:bottom w:val="single" w:sz="8" w:space="0" w:color="737373" w:themeColor="text1"/>
        <w:right w:val="single" w:sz="8" w:space="0" w:color="737373" w:themeColor="text1"/>
      </w:tblBorders>
    </w:tblPr>
    <w:tblStylePr w:type="firstRow">
      <w:pPr>
        <w:spacing w:before="0" w:after="0" w:line="240" w:lineRule="auto"/>
      </w:pPr>
      <w:rPr>
        <w:b/>
        <w:bCs/>
        <w:color w:val="FFFFFF" w:themeColor="background1"/>
      </w:rPr>
      <w:tblPr/>
      <w:tcPr>
        <w:shd w:val="clear" w:color="auto" w:fill="737373" w:themeFill="text1"/>
      </w:tcPr>
    </w:tblStylePr>
    <w:tblStylePr w:type="lastRow">
      <w:pPr>
        <w:spacing w:before="0" w:after="0" w:line="240" w:lineRule="auto"/>
      </w:pPr>
      <w:rPr>
        <w:b/>
        <w:bCs/>
      </w:rPr>
      <w:tblPr/>
      <w:tcPr>
        <w:tcBorders>
          <w:top w:val="double" w:sz="6" w:space="0" w:color="737373" w:themeColor="text1"/>
          <w:left w:val="single" w:sz="8" w:space="0" w:color="737373" w:themeColor="text1"/>
          <w:bottom w:val="single" w:sz="8" w:space="0" w:color="737373" w:themeColor="text1"/>
          <w:right w:val="single" w:sz="8" w:space="0" w:color="737373" w:themeColor="text1"/>
        </w:tcBorders>
      </w:tcPr>
    </w:tblStylePr>
    <w:tblStylePr w:type="firstCol">
      <w:rPr>
        <w:b/>
        <w:bCs/>
      </w:rPr>
    </w:tblStylePr>
    <w:tblStylePr w:type="lastCol">
      <w:rPr>
        <w:b/>
        <w:bCs/>
      </w:rPr>
    </w:tblStylePr>
    <w:tblStylePr w:type="band1Vert">
      <w:tblPr/>
      <w:tcPr>
        <w:tcBorders>
          <w:top w:val="single" w:sz="8" w:space="0" w:color="737373" w:themeColor="text1"/>
          <w:left w:val="single" w:sz="8" w:space="0" w:color="737373" w:themeColor="text1"/>
          <w:bottom w:val="single" w:sz="8" w:space="0" w:color="737373" w:themeColor="text1"/>
          <w:right w:val="single" w:sz="8" w:space="0" w:color="737373" w:themeColor="text1"/>
        </w:tcBorders>
      </w:tcPr>
    </w:tblStylePr>
    <w:tblStylePr w:type="band1Horz">
      <w:tblPr/>
      <w:tcPr>
        <w:tcBorders>
          <w:top w:val="single" w:sz="8" w:space="0" w:color="737373" w:themeColor="text1"/>
          <w:left w:val="single" w:sz="8" w:space="0" w:color="737373" w:themeColor="text1"/>
          <w:bottom w:val="single" w:sz="8" w:space="0" w:color="737373" w:themeColor="text1"/>
          <w:right w:val="single" w:sz="8" w:space="0" w:color="737373" w:themeColor="text1"/>
        </w:tcBorders>
      </w:tcPr>
    </w:tblStylePr>
  </w:style>
  <w:style w:type="table" w:customStyle="1" w:styleId="Lesson">
    <w:name w:val="Lesson"/>
    <w:basedOn w:val="TableProfessional"/>
    <w:uiPriority w:val="99"/>
    <w:qFormat/>
    <w:rsid w:val="001A146C"/>
    <w:pPr>
      <w:spacing w:after="0" w:line="240" w:lineRule="auto"/>
      <w:ind w:left="0"/>
    </w:pPr>
    <w:rPr>
      <w:rFonts w:ascii="Calibri" w:hAnsi="Calibri"/>
      <w:sz w:val="21"/>
      <w:szCs w:val="20"/>
      <w:lang w:val="en-GB" w:eastAsia="zh-TW"/>
    </w:rPr>
    <w:tblPr>
      <w:tblStyleRowBandSize w:val="1"/>
      <w:tblStyleColBandSize w:val="1"/>
      <w:tblInd w:w="432" w:type="dxa"/>
      <w:tblBorders>
        <w:top w:val="single" w:sz="4" w:space="0" w:color="BCFFF3" w:themeColor="accent1" w:themeTint="33"/>
        <w:left w:val="single" w:sz="4" w:space="0" w:color="BCFFF3" w:themeColor="accent1" w:themeTint="33"/>
        <w:bottom w:val="single" w:sz="4" w:space="0" w:color="BCFFF3" w:themeColor="accent1" w:themeTint="33"/>
        <w:right w:val="single" w:sz="4" w:space="0" w:color="BCFFF3" w:themeColor="accent1" w:themeTint="33"/>
        <w:insideH w:val="single" w:sz="4" w:space="0" w:color="BCFFF3" w:themeColor="accent1" w:themeTint="33"/>
        <w:insideV w:val="single" w:sz="4" w:space="0" w:color="BCFFF3" w:themeColor="accent1" w:themeTint="33"/>
      </w:tblBorders>
    </w:tblPr>
    <w:tcPr>
      <w:shd w:val="clear" w:color="auto" w:fill="auto"/>
    </w:tcPr>
    <w:tblStylePr w:type="firstRow">
      <w:rPr>
        <w:rFonts w:ascii="Calibri" w:hAnsi="Calibri"/>
        <w:b/>
        <w:bCs/>
        <w:i w:val="0"/>
        <w:color w:val="auto"/>
        <w:sz w:val="21"/>
      </w:rPr>
      <w:tblPr/>
      <w:trPr>
        <w:tblHeader/>
      </w:trPr>
      <w:tcPr>
        <w:tcBorders>
          <w:top w:val="single" w:sz="4" w:space="0" w:color="7AFFE8" w:themeColor="accent1" w:themeTint="66"/>
          <w:left w:val="single" w:sz="4" w:space="0" w:color="7AFFE8" w:themeColor="accent1" w:themeTint="66"/>
          <w:bottom w:val="single" w:sz="4" w:space="0" w:color="7AFFE8" w:themeColor="accent1" w:themeTint="66"/>
          <w:right w:val="single" w:sz="4" w:space="0" w:color="7AFFE8" w:themeColor="accent1" w:themeTint="66"/>
          <w:insideH w:val="single" w:sz="4" w:space="0" w:color="7AFFE8" w:themeColor="accent1" w:themeTint="66"/>
          <w:insideV w:val="single" w:sz="4" w:space="0" w:color="7AFFE8" w:themeColor="accent1" w:themeTint="66"/>
          <w:tl2br w:val="none" w:sz="0" w:space="0" w:color="auto"/>
          <w:tr2bl w:val="none" w:sz="0" w:space="0" w:color="auto"/>
        </w:tcBorders>
        <w:shd w:val="clear" w:color="auto" w:fill="BCFFF3" w:themeFill="accent1" w:themeFillTint="33"/>
      </w:tcPr>
    </w:tblStylePr>
  </w:style>
  <w:style w:type="paragraph" w:styleId="BalloonText">
    <w:name w:val="Balloon Text"/>
    <w:basedOn w:val="Normal"/>
    <w:link w:val="BalloonTextChar"/>
    <w:uiPriority w:val="99"/>
    <w:semiHidden/>
    <w:unhideWhenUsed/>
    <w:rsid w:val="005B410D"/>
    <w:pPr>
      <w:spacing w:after="0" w:line="240" w:lineRule="auto"/>
    </w:pPr>
    <w:rPr>
      <w:rFonts w:ascii="Tahoma" w:hAnsi="Tahoma" w:cs="Tahoma"/>
      <w:sz w:val="16"/>
      <w:szCs w:val="16"/>
    </w:rPr>
  </w:style>
  <w:style w:type="table" w:styleId="TableProfessional">
    <w:name w:val="Table Professional"/>
    <w:basedOn w:val="TableNormal"/>
    <w:uiPriority w:val="99"/>
    <w:semiHidden/>
    <w:unhideWhenUsed/>
    <w:rsid w:val="00884EA3"/>
    <w:pPr>
      <w:ind w:left="432"/>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character" w:customStyle="1" w:styleId="BalloonTextChar">
    <w:name w:val="Balloon Text Char"/>
    <w:basedOn w:val="DefaultParagraphFont"/>
    <w:link w:val="BalloonText"/>
    <w:uiPriority w:val="99"/>
    <w:semiHidden/>
    <w:rsid w:val="005B410D"/>
    <w:rPr>
      <w:rFonts w:ascii="Tahoma" w:hAnsi="Tahoma" w:cs="Tahoma"/>
      <w:sz w:val="16"/>
      <w:szCs w:val="16"/>
    </w:rPr>
  </w:style>
  <w:style w:type="paragraph" w:customStyle="1" w:styleId="CourseTitle">
    <w:name w:val="Course Title"/>
    <w:semiHidden/>
    <w:rsid w:val="005B410D"/>
    <w:pPr>
      <w:spacing w:after="0" w:line="240" w:lineRule="auto"/>
    </w:pPr>
    <w:rPr>
      <w:rFonts w:ascii="Verdana" w:eastAsia="Times New Roman" w:hAnsi="Verdana" w:cs="Verdana"/>
      <w:b/>
      <w:color w:val="5F5F5F"/>
      <w:sz w:val="48"/>
      <w:szCs w:val="48"/>
    </w:rPr>
  </w:style>
  <w:style w:type="paragraph" w:customStyle="1" w:styleId="ModuleTitle">
    <w:name w:val="Module Title"/>
    <w:semiHidden/>
    <w:rsid w:val="00FD66AB"/>
    <w:pPr>
      <w:spacing w:after="0" w:line="240" w:lineRule="auto"/>
    </w:pPr>
    <w:rPr>
      <w:rFonts w:ascii="Verdana" w:eastAsia="Times New Roman" w:hAnsi="Verdana" w:cs="Verdana"/>
      <w:b/>
      <w:color w:val="288AC6"/>
      <w:sz w:val="36"/>
      <w:szCs w:val="36"/>
    </w:rPr>
  </w:style>
  <w:style w:type="paragraph" w:styleId="Footer">
    <w:name w:val="footer"/>
    <w:basedOn w:val="Normal"/>
    <w:next w:val="Normal"/>
    <w:link w:val="FooterChar"/>
    <w:uiPriority w:val="99"/>
    <w:rsid w:val="00744CB2"/>
    <w:pPr>
      <w:tabs>
        <w:tab w:val="center" w:pos="4680"/>
        <w:tab w:val="right" w:pos="9360"/>
      </w:tabs>
      <w:spacing w:after="0" w:line="240" w:lineRule="auto"/>
      <w:ind w:left="0"/>
    </w:pPr>
    <w:rPr>
      <w:rFonts w:asciiTheme="minorHAnsi" w:eastAsia="Times New Roman" w:hAnsiTheme="minorHAnsi" w:cs="Times New Roman"/>
      <w:bCs/>
      <w:sz w:val="16"/>
      <w:szCs w:val="24"/>
    </w:rPr>
  </w:style>
  <w:style w:type="character" w:customStyle="1" w:styleId="FooterChar">
    <w:name w:val="Footer Char"/>
    <w:basedOn w:val="DefaultParagraphFont"/>
    <w:link w:val="Footer"/>
    <w:uiPriority w:val="99"/>
    <w:rsid w:val="00744CB2"/>
    <w:rPr>
      <w:rFonts w:eastAsia="Times New Roman" w:cs="Times New Roman"/>
      <w:bCs/>
      <w:sz w:val="16"/>
      <w:szCs w:val="24"/>
    </w:rPr>
  </w:style>
  <w:style w:type="character" w:styleId="Hyperlink">
    <w:name w:val="Hyperlink"/>
    <w:basedOn w:val="DefaultParagraphFont"/>
    <w:uiPriority w:val="99"/>
    <w:unhideWhenUsed/>
    <w:rsid w:val="00264F04"/>
    <w:rPr>
      <w:color w:val="004B50" w:themeColor="hyperlink"/>
      <w:u w:val="single"/>
    </w:rPr>
  </w:style>
  <w:style w:type="paragraph" w:styleId="Header">
    <w:name w:val="header"/>
    <w:basedOn w:val="Normal"/>
    <w:link w:val="HeaderChar"/>
    <w:uiPriority w:val="99"/>
    <w:unhideWhenUsed/>
    <w:rsid w:val="00280D5E"/>
    <w:pPr>
      <w:tabs>
        <w:tab w:val="center" w:pos="4680"/>
        <w:tab w:val="right" w:pos="9360"/>
      </w:tabs>
      <w:spacing w:after="0" w:line="240" w:lineRule="auto"/>
    </w:pPr>
    <w:rPr>
      <w:rFonts w:asciiTheme="minorHAnsi" w:hAnsiTheme="minorHAnsi"/>
      <w:sz w:val="18"/>
    </w:rPr>
  </w:style>
  <w:style w:type="character" w:customStyle="1" w:styleId="HeaderChar">
    <w:name w:val="Header Char"/>
    <w:basedOn w:val="DefaultParagraphFont"/>
    <w:link w:val="Header"/>
    <w:uiPriority w:val="99"/>
    <w:rsid w:val="00280D5E"/>
    <w:rPr>
      <w:sz w:val="18"/>
    </w:rPr>
  </w:style>
  <w:style w:type="paragraph" w:styleId="TOCHeading">
    <w:name w:val="TOC Heading"/>
    <w:basedOn w:val="NoSpacing"/>
    <w:next w:val="Normal"/>
    <w:uiPriority w:val="39"/>
    <w:unhideWhenUsed/>
    <w:rsid w:val="002B7C9A"/>
    <w:pPr>
      <w:spacing w:after="240"/>
      <w:ind w:left="0"/>
    </w:pPr>
    <w:rPr>
      <w:rFonts w:asciiTheme="minorHAnsi" w:hAnsiTheme="minorHAnsi"/>
      <w:b/>
      <w:sz w:val="28"/>
      <w:szCs w:val="28"/>
    </w:rPr>
  </w:style>
  <w:style w:type="paragraph" w:styleId="TOC1">
    <w:name w:val="toc 1"/>
    <w:basedOn w:val="Normal"/>
    <w:next w:val="Normal"/>
    <w:autoRedefine/>
    <w:uiPriority w:val="39"/>
    <w:unhideWhenUsed/>
    <w:rsid w:val="00C02B81"/>
    <w:pPr>
      <w:spacing w:after="100"/>
      <w:ind w:left="0"/>
    </w:pPr>
  </w:style>
  <w:style w:type="paragraph" w:styleId="TOC3">
    <w:name w:val="toc 3"/>
    <w:basedOn w:val="Normal"/>
    <w:next w:val="Normal"/>
    <w:autoRedefine/>
    <w:uiPriority w:val="39"/>
    <w:unhideWhenUsed/>
    <w:rsid w:val="00C02B81"/>
    <w:pPr>
      <w:spacing w:after="100"/>
      <w:ind w:left="420"/>
    </w:pPr>
    <w:rPr>
      <w:sz w:val="20"/>
    </w:rPr>
  </w:style>
  <w:style w:type="paragraph" w:styleId="TOC2">
    <w:name w:val="toc 2"/>
    <w:basedOn w:val="Normal"/>
    <w:next w:val="Normal"/>
    <w:autoRedefine/>
    <w:uiPriority w:val="39"/>
    <w:unhideWhenUsed/>
    <w:rsid w:val="00C02B81"/>
    <w:pPr>
      <w:spacing w:after="100"/>
      <w:ind w:left="210"/>
    </w:pPr>
    <w:rPr>
      <w:sz w:val="20"/>
    </w:rPr>
  </w:style>
  <w:style w:type="paragraph" w:styleId="NoSpacing">
    <w:name w:val="No Spacing"/>
    <w:uiPriority w:val="1"/>
    <w:rsid w:val="00CA1F7B"/>
    <w:pPr>
      <w:spacing w:after="0" w:line="240" w:lineRule="auto"/>
      <w:ind w:left="432"/>
    </w:pPr>
    <w:rPr>
      <w:rFonts w:ascii="Segoe UI" w:hAnsi="Segoe UI"/>
      <w:sz w:val="21"/>
    </w:rPr>
  </w:style>
  <w:style w:type="paragraph" w:styleId="TOC4">
    <w:name w:val="toc 4"/>
    <w:basedOn w:val="Normal"/>
    <w:next w:val="Normal"/>
    <w:autoRedefine/>
    <w:uiPriority w:val="39"/>
    <w:semiHidden/>
    <w:unhideWhenUsed/>
    <w:rsid w:val="00C02B81"/>
    <w:pPr>
      <w:spacing w:after="100"/>
      <w:ind w:left="630"/>
    </w:pPr>
    <w:rPr>
      <w:sz w:val="20"/>
    </w:rPr>
  </w:style>
  <w:style w:type="character" w:styleId="PlaceholderText">
    <w:name w:val="Placeholder Text"/>
    <w:basedOn w:val="DefaultParagraphFont"/>
    <w:uiPriority w:val="99"/>
    <w:semiHidden/>
    <w:rsid w:val="00280D5E"/>
    <w:rPr>
      <w:color w:val="808080"/>
    </w:rPr>
  </w:style>
  <w:style w:type="paragraph" w:customStyle="1" w:styleId="Notes">
    <w:name w:val="Notes"/>
    <w:basedOn w:val="Normal"/>
    <w:link w:val="NotesChar"/>
    <w:qFormat/>
    <w:rsid w:val="00F17CD1"/>
    <w:pPr>
      <w:spacing w:before="240" w:after="480"/>
      <w:ind w:left="1166" w:right="1166"/>
      <w:contextualSpacing/>
      <w:jc w:val="both"/>
    </w:pPr>
    <w:rPr>
      <w:sz w:val="20"/>
    </w:rPr>
  </w:style>
  <w:style w:type="character" w:customStyle="1" w:styleId="NotesChar">
    <w:name w:val="Notes Char"/>
    <w:basedOn w:val="DefaultParagraphFont"/>
    <w:link w:val="Notes"/>
    <w:rsid w:val="00F17CD1"/>
    <w:rPr>
      <w:rFonts w:ascii="Constantia" w:hAnsi="Constantia"/>
      <w:sz w:val="20"/>
      <w:szCs w:val="23"/>
    </w:rPr>
  </w:style>
  <w:style w:type="character" w:customStyle="1" w:styleId="Heading7Char">
    <w:name w:val="Heading 7 Char"/>
    <w:basedOn w:val="DefaultParagraphFont"/>
    <w:link w:val="Heading7"/>
    <w:uiPriority w:val="9"/>
    <w:semiHidden/>
    <w:rsid w:val="00D6120F"/>
    <w:rPr>
      <w:rFonts w:asciiTheme="majorHAnsi" w:eastAsiaTheme="majorEastAsia" w:hAnsiTheme="majorHAnsi" w:cstheme="majorBidi"/>
      <w:i/>
      <w:iCs/>
      <w:color w:val="969696" w:themeColor="text1" w:themeTint="BF"/>
      <w:sz w:val="21"/>
    </w:rPr>
  </w:style>
  <w:style w:type="paragraph" w:styleId="IntenseQuote">
    <w:name w:val="Intense Quote"/>
    <w:basedOn w:val="Normal"/>
    <w:next w:val="Normal"/>
    <w:link w:val="IntenseQuoteChar"/>
    <w:uiPriority w:val="30"/>
    <w:qFormat/>
    <w:rsid w:val="00732B39"/>
    <w:pPr>
      <w:pBdr>
        <w:bottom w:val="single" w:sz="4" w:space="4" w:color="00B294" w:themeColor="accent1"/>
      </w:pBdr>
      <w:spacing w:before="200" w:after="280"/>
      <w:ind w:left="936" w:right="936"/>
    </w:pPr>
    <w:rPr>
      <w:b/>
      <w:bCs/>
      <w:i/>
      <w:iCs/>
      <w:color w:val="00B294" w:themeColor="accent1"/>
    </w:rPr>
  </w:style>
  <w:style w:type="character" w:customStyle="1" w:styleId="IntenseQuoteChar">
    <w:name w:val="Intense Quote Char"/>
    <w:basedOn w:val="DefaultParagraphFont"/>
    <w:link w:val="IntenseQuote"/>
    <w:uiPriority w:val="30"/>
    <w:rsid w:val="00732B39"/>
    <w:rPr>
      <w:rFonts w:ascii="Constantia" w:hAnsi="Constantia"/>
      <w:b/>
      <w:bCs/>
      <w:i/>
      <w:iCs/>
      <w:color w:val="00B294" w:themeColor="accent1"/>
      <w:sz w:val="23"/>
      <w:szCs w:val="23"/>
    </w:rPr>
  </w:style>
  <w:style w:type="paragraph" w:styleId="Title">
    <w:name w:val="Title"/>
    <w:basedOn w:val="Normal"/>
    <w:next w:val="Normal"/>
    <w:link w:val="TitleChar"/>
    <w:uiPriority w:val="10"/>
    <w:rsid w:val="00732B39"/>
    <w:pPr>
      <w:pBdr>
        <w:bottom w:val="single" w:sz="8" w:space="4" w:color="00B294" w:themeColor="accent1"/>
      </w:pBdr>
      <w:spacing w:after="300" w:line="240" w:lineRule="auto"/>
      <w:contextualSpacing/>
    </w:pPr>
    <w:rPr>
      <w:rFonts w:asciiTheme="majorHAnsi" w:eastAsiaTheme="majorEastAsia" w:hAnsiTheme="majorHAnsi" w:cstheme="majorBidi"/>
      <w:color w:val="000000" w:themeColor="text2" w:themeShade="BF"/>
      <w:spacing w:val="5"/>
      <w:kern w:val="28"/>
      <w:sz w:val="52"/>
      <w:szCs w:val="52"/>
    </w:rPr>
  </w:style>
  <w:style w:type="character" w:customStyle="1" w:styleId="TitleChar">
    <w:name w:val="Title Char"/>
    <w:basedOn w:val="DefaultParagraphFont"/>
    <w:link w:val="Title"/>
    <w:uiPriority w:val="10"/>
    <w:rsid w:val="00732B39"/>
    <w:rPr>
      <w:rFonts w:asciiTheme="majorHAnsi" w:eastAsiaTheme="majorEastAsia" w:hAnsiTheme="majorHAnsi" w:cstheme="majorBidi"/>
      <w:color w:val="000000" w:themeColor="text2" w:themeShade="BF"/>
      <w:spacing w:val="5"/>
      <w:kern w:val="28"/>
      <w:sz w:val="52"/>
      <w:szCs w:val="52"/>
    </w:rPr>
  </w:style>
  <w:style w:type="paragraph" w:customStyle="1" w:styleId="Art">
    <w:name w:val="Art"/>
    <w:basedOn w:val="Normal"/>
    <w:qFormat/>
    <w:rsid w:val="00DF47FC"/>
    <w:pPr>
      <w:keepNext/>
      <w:spacing w:before="240" w:after="60" w:line="240" w:lineRule="auto"/>
      <w:ind w:left="360" w:right="0"/>
    </w:pPr>
  </w:style>
  <w:style w:type="paragraph" w:styleId="Caption">
    <w:name w:val="caption"/>
    <w:basedOn w:val="Normal"/>
    <w:next w:val="Normal"/>
    <w:link w:val="CaptionChar"/>
    <w:uiPriority w:val="35"/>
    <w:unhideWhenUsed/>
    <w:qFormat/>
    <w:rsid w:val="002626DF"/>
    <w:pPr>
      <w:spacing w:after="240" w:line="240" w:lineRule="auto"/>
      <w:ind w:left="360"/>
    </w:pPr>
    <w:rPr>
      <w:rFonts w:asciiTheme="minorHAnsi" w:hAnsiTheme="minorHAnsi"/>
      <w:b/>
      <w:bCs/>
      <w:sz w:val="18"/>
      <w:szCs w:val="18"/>
    </w:rPr>
  </w:style>
  <w:style w:type="paragraph" w:customStyle="1" w:styleId="Code">
    <w:name w:val="Code"/>
    <w:basedOn w:val="Normal"/>
    <w:qFormat/>
    <w:rsid w:val="00A737D4"/>
    <w:pPr>
      <w:shd w:val="clear" w:color="auto" w:fill="F2F2F2" w:themeFill="background1" w:themeFillShade="F2"/>
      <w:spacing w:before="120" w:line="348" w:lineRule="auto"/>
      <w:contextualSpacing/>
    </w:pPr>
    <w:rPr>
      <w:rFonts w:ascii="Consolas" w:hAnsi="Consolas"/>
      <w:sz w:val="20"/>
    </w:rPr>
  </w:style>
  <w:style w:type="table" w:customStyle="1" w:styleId="LightShading-Accent11">
    <w:name w:val="Light Shading - Accent 11"/>
    <w:basedOn w:val="TableNormal"/>
    <w:uiPriority w:val="60"/>
    <w:rsid w:val="00593F49"/>
    <w:pPr>
      <w:spacing w:after="0" w:line="240" w:lineRule="auto"/>
    </w:pPr>
    <w:rPr>
      <w:color w:val="00856E" w:themeColor="accent1" w:themeShade="BF"/>
    </w:rPr>
    <w:tblPr>
      <w:tblStyleRowBandSize w:val="1"/>
      <w:tblStyleColBandSize w:val="1"/>
      <w:tblBorders>
        <w:top w:val="single" w:sz="8" w:space="0" w:color="00B294" w:themeColor="accent1"/>
        <w:bottom w:val="single" w:sz="8" w:space="0" w:color="00B294" w:themeColor="accent1"/>
      </w:tblBorders>
    </w:tblPr>
    <w:tblStylePr w:type="firstRow">
      <w:pPr>
        <w:spacing w:before="0" w:after="0" w:line="240" w:lineRule="auto"/>
      </w:pPr>
      <w:rPr>
        <w:b/>
        <w:bCs/>
      </w:rPr>
      <w:tblPr/>
      <w:tcPr>
        <w:tcBorders>
          <w:top w:val="single" w:sz="8" w:space="0" w:color="00B294" w:themeColor="accent1"/>
          <w:left w:val="nil"/>
          <w:bottom w:val="single" w:sz="8" w:space="0" w:color="00B294" w:themeColor="accent1"/>
          <w:right w:val="nil"/>
          <w:insideH w:val="nil"/>
          <w:insideV w:val="nil"/>
        </w:tcBorders>
      </w:tcPr>
    </w:tblStylePr>
    <w:tblStylePr w:type="lastRow">
      <w:pPr>
        <w:spacing w:before="0" w:after="0" w:line="240" w:lineRule="auto"/>
      </w:pPr>
      <w:rPr>
        <w:b/>
        <w:bCs/>
      </w:rPr>
      <w:tblPr/>
      <w:tcPr>
        <w:tcBorders>
          <w:top w:val="single" w:sz="8" w:space="0" w:color="00B294" w:themeColor="accent1"/>
          <w:left w:val="nil"/>
          <w:bottom w:val="single" w:sz="8" w:space="0" w:color="00B29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ACFFF1" w:themeFill="accent1" w:themeFillTint="3F"/>
      </w:tcPr>
    </w:tblStylePr>
    <w:tblStylePr w:type="band1Horz">
      <w:tblPr/>
      <w:tcPr>
        <w:tcBorders>
          <w:left w:val="nil"/>
          <w:right w:val="nil"/>
          <w:insideH w:val="nil"/>
          <w:insideV w:val="nil"/>
        </w:tcBorders>
        <w:shd w:val="clear" w:color="auto" w:fill="ACFFF1" w:themeFill="accent1" w:themeFillTint="3F"/>
      </w:tcPr>
    </w:tblStylePr>
  </w:style>
  <w:style w:type="paragraph" w:customStyle="1" w:styleId="Slide">
    <w:name w:val="Slide"/>
    <w:next w:val="Normal"/>
    <w:qFormat/>
    <w:rsid w:val="0045497F"/>
    <w:pPr>
      <w:numPr>
        <w:numId w:val="2"/>
      </w:numPr>
      <w:spacing w:after="0" w:line="240" w:lineRule="auto"/>
      <w:jc w:val="right"/>
    </w:pPr>
    <w:rPr>
      <w:color w:val="B8B8B8" w:themeColor="text1" w:themeTint="80"/>
    </w:rPr>
  </w:style>
  <w:style w:type="paragraph" w:customStyle="1" w:styleId="NoteText">
    <w:name w:val="Note Text"/>
    <w:basedOn w:val="Normal"/>
    <w:link w:val="NoteTextChar"/>
    <w:uiPriority w:val="51"/>
    <w:qFormat/>
    <w:rsid w:val="004F6C2F"/>
    <w:pPr>
      <w:spacing w:after="80" w:line="240" w:lineRule="auto"/>
      <w:ind w:left="144" w:right="0"/>
    </w:pPr>
    <w:rPr>
      <w:rFonts w:ascii="Calibri" w:hAnsi="Calibri"/>
    </w:rPr>
  </w:style>
  <w:style w:type="character" w:customStyle="1" w:styleId="NoteTextChar">
    <w:name w:val="Note Text Char"/>
    <w:basedOn w:val="DefaultParagraphFont"/>
    <w:link w:val="NoteText"/>
    <w:uiPriority w:val="51"/>
    <w:rsid w:val="004F6C2F"/>
    <w:rPr>
      <w:rFonts w:ascii="Calibri" w:hAnsi="Calibri"/>
      <w:szCs w:val="23"/>
    </w:rPr>
  </w:style>
  <w:style w:type="numbering" w:customStyle="1" w:styleId="CNumberNormal">
    <w:name w:val="CNumber Normal"/>
    <w:basedOn w:val="NoList"/>
    <w:rsid w:val="004F6C2F"/>
    <w:pPr>
      <w:numPr>
        <w:numId w:val="3"/>
      </w:numPr>
    </w:pPr>
  </w:style>
  <w:style w:type="paragraph" w:customStyle="1" w:styleId="TableText">
    <w:name w:val="Table Text"/>
    <w:basedOn w:val="Normal"/>
    <w:qFormat/>
    <w:rsid w:val="00583F13"/>
    <w:pPr>
      <w:spacing w:after="0"/>
      <w:ind w:left="0"/>
    </w:pPr>
    <w:rPr>
      <w:rFonts w:ascii="Calibri" w:hAnsi="Calibri"/>
      <w:sz w:val="20"/>
      <w:szCs w:val="21"/>
    </w:rPr>
  </w:style>
  <w:style w:type="table" w:styleId="LightList-Accent3">
    <w:name w:val="Light List Accent 3"/>
    <w:basedOn w:val="TableNormal"/>
    <w:uiPriority w:val="61"/>
    <w:rsid w:val="00C57CD5"/>
    <w:pPr>
      <w:spacing w:after="0" w:line="240" w:lineRule="auto"/>
    </w:pPr>
    <w:rPr>
      <w:rFonts w:eastAsiaTheme="minorEastAsia"/>
      <w:lang w:bidi="en-US"/>
    </w:rPr>
    <w:tblPr>
      <w:tblStyleRowBandSize w:val="1"/>
      <w:tblStyleColBandSize w:val="1"/>
      <w:tblBorders>
        <w:top w:val="single" w:sz="8" w:space="0" w:color="D83B01" w:themeColor="accent3"/>
        <w:left w:val="single" w:sz="8" w:space="0" w:color="D83B01" w:themeColor="accent3"/>
        <w:bottom w:val="single" w:sz="8" w:space="0" w:color="D83B01" w:themeColor="accent3"/>
        <w:right w:val="single" w:sz="8" w:space="0" w:color="D83B01" w:themeColor="accent3"/>
      </w:tblBorders>
    </w:tblPr>
    <w:tblStylePr w:type="firstRow">
      <w:pPr>
        <w:spacing w:before="0" w:after="0" w:line="240" w:lineRule="auto"/>
      </w:pPr>
      <w:rPr>
        <w:b/>
        <w:bCs/>
        <w:color w:val="FFFFFF" w:themeColor="background1"/>
      </w:rPr>
      <w:tblPr/>
      <w:tcPr>
        <w:shd w:val="clear" w:color="auto" w:fill="D83B01" w:themeFill="accent3"/>
      </w:tcPr>
    </w:tblStylePr>
    <w:tblStylePr w:type="lastRow">
      <w:pPr>
        <w:spacing w:before="0" w:after="0" w:line="240" w:lineRule="auto"/>
      </w:pPr>
      <w:rPr>
        <w:b/>
        <w:bCs/>
      </w:rPr>
      <w:tblPr/>
      <w:tcPr>
        <w:tcBorders>
          <w:top w:val="double" w:sz="6" w:space="0" w:color="D83B01" w:themeColor="accent3"/>
          <w:left w:val="single" w:sz="8" w:space="0" w:color="D83B01" w:themeColor="accent3"/>
          <w:bottom w:val="single" w:sz="8" w:space="0" w:color="D83B01" w:themeColor="accent3"/>
          <w:right w:val="single" w:sz="8" w:space="0" w:color="D83B01" w:themeColor="accent3"/>
        </w:tcBorders>
      </w:tcPr>
    </w:tblStylePr>
    <w:tblStylePr w:type="firstCol">
      <w:rPr>
        <w:b/>
        <w:bCs/>
      </w:rPr>
    </w:tblStylePr>
    <w:tblStylePr w:type="lastCol">
      <w:rPr>
        <w:b/>
        <w:bCs/>
      </w:rPr>
    </w:tblStylePr>
    <w:tblStylePr w:type="band1Vert">
      <w:tblPr/>
      <w:tcPr>
        <w:tcBorders>
          <w:top w:val="single" w:sz="8" w:space="0" w:color="D83B01" w:themeColor="accent3"/>
          <w:left w:val="single" w:sz="8" w:space="0" w:color="D83B01" w:themeColor="accent3"/>
          <w:bottom w:val="single" w:sz="8" w:space="0" w:color="D83B01" w:themeColor="accent3"/>
          <w:right w:val="single" w:sz="8" w:space="0" w:color="D83B01" w:themeColor="accent3"/>
        </w:tcBorders>
      </w:tcPr>
    </w:tblStylePr>
    <w:tblStylePr w:type="band1Horz">
      <w:tblPr/>
      <w:tcPr>
        <w:tcBorders>
          <w:top w:val="single" w:sz="8" w:space="0" w:color="D83B01" w:themeColor="accent3"/>
          <w:left w:val="single" w:sz="8" w:space="0" w:color="D83B01" w:themeColor="accent3"/>
          <w:bottom w:val="single" w:sz="8" w:space="0" w:color="D83B01" w:themeColor="accent3"/>
          <w:right w:val="single" w:sz="8" w:space="0" w:color="D83B01" w:themeColor="accent3"/>
        </w:tcBorders>
      </w:tcPr>
    </w:tblStylePr>
  </w:style>
  <w:style w:type="character" w:customStyle="1" w:styleId="CaptionChar">
    <w:name w:val="Caption Char"/>
    <w:basedOn w:val="DefaultParagraphFont"/>
    <w:link w:val="Caption"/>
    <w:uiPriority w:val="35"/>
    <w:rsid w:val="002626DF"/>
    <w:rPr>
      <w:b/>
      <w:bCs/>
      <w:sz w:val="18"/>
      <w:szCs w:val="18"/>
    </w:rPr>
  </w:style>
  <w:style w:type="paragraph" w:customStyle="1" w:styleId="NotesCourse">
    <w:name w:val="Notes_Course"/>
    <w:basedOn w:val="Normal"/>
    <w:qFormat/>
    <w:rsid w:val="005F1D26"/>
    <w:pPr>
      <w:spacing w:line="240" w:lineRule="auto"/>
      <w:ind w:left="144"/>
    </w:pPr>
    <w:rPr>
      <w:rFonts w:asciiTheme="minorHAnsi" w:hAnsiTheme="minorHAnsi"/>
      <w:sz w:val="18"/>
    </w:rPr>
  </w:style>
  <w:style w:type="paragraph" w:customStyle="1" w:styleId="IDText">
    <w:name w:val="ID_Text"/>
    <w:basedOn w:val="Normal"/>
    <w:rsid w:val="00C22AEE"/>
    <w:pPr>
      <w:spacing w:after="200"/>
      <w:ind w:left="0" w:right="0"/>
    </w:pPr>
    <w:rPr>
      <w:rFonts w:asciiTheme="minorHAnsi" w:hAnsiTheme="minorHAnsi"/>
      <w:vanish/>
      <w:color w:val="FF0000"/>
      <w:sz w:val="18"/>
      <w:szCs w:val="22"/>
    </w:rPr>
  </w:style>
  <w:style w:type="table" w:customStyle="1" w:styleId="TableGrid1">
    <w:name w:val="Table Grid1"/>
    <w:basedOn w:val="TableNormal"/>
    <w:next w:val="TableGrid"/>
    <w:uiPriority w:val="59"/>
    <w:rsid w:val="00713DA4"/>
    <w:pPr>
      <w:spacing w:after="0" w:line="240" w:lineRule="auto"/>
    </w:pPr>
    <w:tblPr>
      <w:tblBorders>
        <w:top w:val="single" w:sz="4" w:space="0" w:color="737373" w:themeColor="text1"/>
        <w:left w:val="single" w:sz="4" w:space="0" w:color="737373" w:themeColor="text1"/>
        <w:bottom w:val="single" w:sz="4" w:space="0" w:color="737373" w:themeColor="text1"/>
        <w:right w:val="single" w:sz="4" w:space="0" w:color="737373" w:themeColor="text1"/>
        <w:insideH w:val="single" w:sz="4" w:space="0" w:color="737373" w:themeColor="text1"/>
        <w:insideV w:val="single" w:sz="4" w:space="0" w:color="737373" w:themeColor="text1"/>
      </w:tblBorders>
    </w:tblPr>
  </w:style>
  <w:style w:type="character" w:styleId="CommentReference">
    <w:name w:val="annotation reference"/>
    <w:basedOn w:val="DefaultParagraphFont"/>
    <w:uiPriority w:val="99"/>
    <w:semiHidden/>
    <w:unhideWhenUsed/>
    <w:rsid w:val="00B67B68"/>
    <w:rPr>
      <w:sz w:val="16"/>
      <w:szCs w:val="16"/>
    </w:rPr>
  </w:style>
  <w:style w:type="paragraph" w:styleId="CommentText">
    <w:name w:val="annotation text"/>
    <w:basedOn w:val="Normal"/>
    <w:link w:val="CommentTextChar"/>
    <w:uiPriority w:val="99"/>
    <w:semiHidden/>
    <w:unhideWhenUsed/>
    <w:rsid w:val="00B67B68"/>
    <w:pPr>
      <w:spacing w:line="240" w:lineRule="auto"/>
    </w:pPr>
    <w:rPr>
      <w:sz w:val="20"/>
      <w:szCs w:val="20"/>
    </w:rPr>
  </w:style>
  <w:style w:type="character" w:customStyle="1" w:styleId="CommentTextChar">
    <w:name w:val="Comment Text Char"/>
    <w:basedOn w:val="DefaultParagraphFont"/>
    <w:link w:val="CommentText"/>
    <w:uiPriority w:val="99"/>
    <w:semiHidden/>
    <w:rsid w:val="00B67B68"/>
    <w:rPr>
      <w:rFonts w:ascii="Constantia" w:hAnsi="Constantia"/>
      <w:sz w:val="20"/>
      <w:szCs w:val="20"/>
    </w:rPr>
  </w:style>
  <w:style w:type="paragraph" w:styleId="BodyText">
    <w:name w:val="Body Text"/>
    <w:basedOn w:val="Normal"/>
    <w:link w:val="BodyTextChar"/>
    <w:uiPriority w:val="99"/>
    <w:unhideWhenUsed/>
    <w:rsid w:val="00753970"/>
    <w:rPr>
      <w:rFonts w:eastAsia="Times New Roman" w:cs="Times New Roman"/>
      <w:szCs w:val="21"/>
    </w:rPr>
  </w:style>
  <w:style w:type="character" w:customStyle="1" w:styleId="BodyTextChar">
    <w:name w:val="Body Text Char"/>
    <w:basedOn w:val="DefaultParagraphFont"/>
    <w:link w:val="BodyText"/>
    <w:uiPriority w:val="99"/>
    <w:rsid w:val="00753970"/>
    <w:rPr>
      <w:rFonts w:ascii="Cambria" w:eastAsia="Times New Roman" w:hAnsi="Cambria" w:cs="Times New Roman"/>
      <w:szCs w:val="21"/>
    </w:rPr>
  </w:style>
  <w:style w:type="paragraph" w:styleId="DocumentMap">
    <w:name w:val="Document Map"/>
    <w:basedOn w:val="Normal"/>
    <w:link w:val="DocumentMapChar"/>
    <w:uiPriority w:val="99"/>
    <w:semiHidden/>
    <w:unhideWhenUsed/>
    <w:rsid w:val="00A20736"/>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A20736"/>
    <w:rPr>
      <w:rFonts w:ascii="Tahoma" w:hAnsi="Tahoma" w:cs="Tahoma"/>
      <w:sz w:val="16"/>
      <w:szCs w:val="16"/>
    </w:rPr>
  </w:style>
  <w:style w:type="paragraph" w:customStyle="1" w:styleId="Text">
    <w:name w:val="Text"/>
    <w:aliases w:val="t"/>
    <w:link w:val="TexxtChar"/>
    <w:rsid w:val="00416BCC"/>
    <w:pPr>
      <w:spacing w:before="60" w:after="60" w:line="260" w:lineRule="exact"/>
    </w:pPr>
    <w:rPr>
      <w:rFonts w:ascii="Verdana" w:eastAsia="Times New Roman" w:hAnsi="Verdana" w:cs="Times New Roman"/>
      <w:color w:val="000000"/>
      <w:sz w:val="20"/>
      <w:szCs w:val="20"/>
    </w:rPr>
  </w:style>
  <w:style w:type="character" w:customStyle="1" w:styleId="TexxtChar">
    <w:name w:val="Texxt Char"/>
    <w:aliases w:val="t Char Char"/>
    <w:basedOn w:val="DefaultParagraphFont"/>
    <w:link w:val="Text"/>
    <w:rsid w:val="00416BCC"/>
    <w:rPr>
      <w:rFonts w:ascii="Verdana" w:eastAsia="Times New Roman" w:hAnsi="Verdana" w:cs="Times New Roman"/>
      <w:color w:val="000000"/>
      <w:sz w:val="20"/>
      <w:szCs w:val="20"/>
    </w:rPr>
  </w:style>
  <w:style w:type="paragraph" w:customStyle="1" w:styleId="NumberedList1">
    <w:name w:val="Numbered List 1"/>
    <w:aliases w:val="nl1"/>
    <w:link w:val="NumberedList1Char"/>
    <w:rsid w:val="00416BCC"/>
    <w:pPr>
      <w:spacing w:before="60" w:after="60" w:line="260" w:lineRule="exact"/>
    </w:pPr>
    <w:rPr>
      <w:rFonts w:ascii="Verdana" w:eastAsia="Times New Roman" w:hAnsi="Verdana" w:cs="Times New Roman"/>
      <w:color w:val="000000"/>
      <w:sz w:val="20"/>
      <w:szCs w:val="20"/>
    </w:rPr>
  </w:style>
  <w:style w:type="character" w:customStyle="1" w:styleId="NumberedList1Char">
    <w:name w:val="Numbered List 1 Char"/>
    <w:aliases w:val="nl1 Char"/>
    <w:basedOn w:val="DefaultParagraphFont"/>
    <w:link w:val="NumberedList1"/>
    <w:rsid w:val="00416BCC"/>
    <w:rPr>
      <w:rFonts w:ascii="Verdana" w:eastAsia="Times New Roman" w:hAnsi="Verdana" w:cs="Times New Roman"/>
      <w:color w:val="000000"/>
      <w:sz w:val="20"/>
      <w:szCs w:val="20"/>
    </w:rPr>
  </w:style>
  <w:style w:type="paragraph" w:styleId="NormalWeb">
    <w:name w:val="Normal (Web)"/>
    <w:basedOn w:val="Normal"/>
    <w:uiPriority w:val="99"/>
    <w:semiHidden/>
    <w:unhideWhenUsed/>
    <w:rsid w:val="004D7D51"/>
    <w:pPr>
      <w:spacing w:before="100" w:beforeAutospacing="1" w:after="100" w:afterAutospacing="1" w:line="240" w:lineRule="auto"/>
      <w:ind w:left="0" w:right="0"/>
    </w:pPr>
    <w:rPr>
      <w:rFonts w:ascii="Times New Roman" w:eastAsiaTheme="minorEastAsia" w:hAnsi="Times New Roman" w:cs="Times New Roman"/>
      <w:sz w:val="24"/>
      <w:szCs w:val="24"/>
    </w:rPr>
  </w:style>
  <w:style w:type="paragraph" w:styleId="CommentSubject">
    <w:name w:val="annotation subject"/>
    <w:basedOn w:val="CommentText"/>
    <w:next w:val="CommentText"/>
    <w:link w:val="CommentSubjectChar"/>
    <w:uiPriority w:val="99"/>
    <w:semiHidden/>
    <w:unhideWhenUsed/>
    <w:rsid w:val="00872CC3"/>
    <w:rPr>
      <w:b/>
      <w:bCs/>
    </w:rPr>
  </w:style>
  <w:style w:type="character" w:customStyle="1" w:styleId="CommentSubjectChar">
    <w:name w:val="Comment Subject Char"/>
    <w:basedOn w:val="CommentTextChar"/>
    <w:link w:val="CommentSubject"/>
    <w:uiPriority w:val="99"/>
    <w:semiHidden/>
    <w:rsid w:val="00872CC3"/>
    <w:rPr>
      <w:rFonts w:ascii="Cambria" w:hAnsi="Cambria"/>
      <w:b/>
      <w:bCs/>
      <w:sz w:val="20"/>
      <w:szCs w:val="20"/>
    </w:rPr>
  </w:style>
  <w:style w:type="character" w:styleId="UnresolvedMention">
    <w:name w:val="Unresolved Mention"/>
    <w:basedOn w:val="DefaultParagraphFont"/>
    <w:uiPriority w:val="99"/>
    <w:semiHidden/>
    <w:unhideWhenUsed/>
    <w:rsid w:val="00DF6C5A"/>
    <w:rPr>
      <w:color w:val="808080"/>
      <w:shd w:val="clear" w:color="auto" w:fill="E6E6E6"/>
    </w:rPr>
  </w:style>
  <w:style w:type="character" w:styleId="FollowedHyperlink">
    <w:name w:val="FollowedHyperlink"/>
    <w:basedOn w:val="DefaultParagraphFont"/>
    <w:uiPriority w:val="99"/>
    <w:semiHidden/>
    <w:unhideWhenUsed/>
    <w:rsid w:val="00142416"/>
    <w:rPr>
      <w:color w:val="00B294" w:themeColor="followedHyperlink"/>
      <w:u w:val="single"/>
    </w:rPr>
  </w:style>
  <w:style w:type="paragraph" w:styleId="Revision">
    <w:name w:val="Revision"/>
    <w:hidden/>
    <w:uiPriority w:val="99"/>
    <w:semiHidden/>
    <w:rsid w:val="006B37C8"/>
    <w:pPr>
      <w:spacing w:after="0" w:line="240" w:lineRule="auto"/>
    </w:pPr>
    <w:rPr>
      <w:rFonts w:ascii="Cambria" w:hAnsi="Cambria"/>
      <w:szCs w:val="23"/>
    </w:rPr>
  </w:style>
  <w:style w:type="character" w:styleId="HTMLCode">
    <w:name w:val="HTML Code"/>
    <w:basedOn w:val="DefaultParagraphFont"/>
    <w:uiPriority w:val="99"/>
    <w:semiHidden/>
    <w:unhideWhenUsed/>
    <w:rsid w:val="00C72E33"/>
    <w:rPr>
      <w:rFonts w:ascii="Courier New" w:eastAsia="Times New Roman" w:hAnsi="Courier New" w:cs="Courier New" w:hint="default"/>
      <w:sz w:val="24"/>
      <w:szCs w:val="24"/>
    </w:rPr>
  </w:style>
  <w:style w:type="character" w:customStyle="1" w:styleId="ListParagraphChar">
    <w:name w:val="List Paragraph Char"/>
    <w:aliases w:val="Bullet List Char,FooterText Char,numbered Char,List Paragraph1 Char,Paragraphe de liste1 Char,Bulletr List Paragraph Char,列出段落 Char,列出段落1 Char,List Paragraph2 Char,List Paragraph21 Char,Listeafsnit1 Char,Parágrafo da Lista1 Char"/>
    <w:basedOn w:val="DefaultParagraphFont"/>
    <w:link w:val="ListParagraph"/>
    <w:uiPriority w:val="34"/>
    <w:locked/>
    <w:rsid w:val="00581211"/>
    <w:rPr>
      <w:rFonts w:ascii="Cambria" w:hAnsi="Cambria"/>
      <w:szCs w:val="23"/>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50715632">
      <w:bodyDiv w:val="1"/>
      <w:marLeft w:val="0"/>
      <w:marRight w:val="0"/>
      <w:marTop w:val="0"/>
      <w:marBottom w:val="0"/>
      <w:divBdr>
        <w:top w:val="none" w:sz="0" w:space="0" w:color="auto"/>
        <w:left w:val="none" w:sz="0" w:space="0" w:color="auto"/>
        <w:bottom w:val="none" w:sz="0" w:space="0" w:color="auto"/>
        <w:right w:val="none" w:sz="0" w:space="0" w:color="auto"/>
      </w:divBdr>
      <w:divsChild>
        <w:div w:id="1657689118">
          <w:marLeft w:val="0"/>
          <w:marRight w:val="0"/>
          <w:marTop w:val="0"/>
          <w:marBottom w:val="0"/>
          <w:divBdr>
            <w:top w:val="none" w:sz="0" w:space="0" w:color="auto"/>
            <w:left w:val="none" w:sz="0" w:space="0" w:color="auto"/>
            <w:bottom w:val="none" w:sz="0" w:space="0" w:color="auto"/>
            <w:right w:val="none" w:sz="0" w:space="0" w:color="auto"/>
          </w:divBdr>
          <w:divsChild>
            <w:div w:id="886722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010711">
      <w:bodyDiv w:val="1"/>
      <w:marLeft w:val="0"/>
      <w:marRight w:val="0"/>
      <w:marTop w:val="0"/>
      <w:marBottom w:val="0"/>
      <w:divBdr>
        <w:top w:val="none" w:sz="0" w:space="0" w:color="auto"/>
        <w:left w:val="none" w:sz="0" w:space="0" w:color="auto"/>
        <w:bottom w:val="none" w:sz="0" w:space="0" w:color="auto"/>
        <w:right w:val="none" w:sz="0" w:space="0" w:color="auto"/>
      </w:divBdr>
    </w:div>
    <w:div w:id="1312711107">
      <w:bodyDiv w:val="1"/>
      <w:marLeft w:val="0"/>
      <w:marRight w:val="0"/>
      <w:marTop w:val="0"/>
      <w:marBottom w:val="0"/>
      <w:divBdr>
        <w:top w:val="none" w:sz="0" w:space="0" w:color="auto"/>
        <w:left w:val="none" w:sz="0" w:space="0" w:color="auto"/>
        <w:bottom w:val="none" w:sz="0" w:space="0" w:color="auto"/>
        <w:right w:val="none" w:sz="0" w:space="0" w:color="auto"/>
      </w:divBdr>
    </w:div>
    <w:div w:id="1572934022">
      <w:bodyDiv w:val="1"/>
      <w:marLeft w:val="0"/>
      <w:marRight w:val="0"/>
      <w:marTop w:val="0"/>
      <w:marBottom w:val="0"/>
      <w:divBdr>
        <w:top w:val="none" w:sz="0" w:space="0" w:color="auto"/>
        <w:left w:val="none" w:sz="0" w:space="0" w:color="auto"/>
        <w:bottom w:val="none" w:sz="0" w:space="0" w:color="auto"/>
        <w:right w:val="none" w:sz="0" w:space="0" w:color="auto"/>
      </w:divBdr>
    </w:div>
    <w:div w:id="19358245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RelyOnCSS/>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footer" Target="footer3.xml"/><Relationship Id="rId26" Type="http://schemas.openxmlformats.org/officeDocument/2006/relationships/image" Target="media/image7.png"/><Relationship Id="rId39" Type="http://schemas.openxmlformats.org/officeDocument/2006/relationships/hyperlink" Target="https://azure.microsoft.com/en-us/features/storage-explorer/" TargetMode="External"/><Relationship Id="rId21" Type="http://schemas.openxmlformats.org/officeDocument/2006/relationships/image" Target="media/image3.png"/><Relationship Id="rId34" Type="http://schemas.openxmlformats.org/officeDocument/2006/relationships/image" Target="media/image15.png"/><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2.xml"/><Relationship Id="rId29" Type="http://schemas.openxmlformats.org/officeDocument/2006/relationships/image" Target="media/image10.png"/><Relationship Id="rId11" Type="http://schemas.openxmlformats.org/officeDocument/2006/relationships/image" Target="media/image1.png"/><Relationship Id="rId24" Type="http://schemas.openxmlformats.org/officeDocument/2006/relationships/image" Target="media/image6.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hyperlink" Target="http://portal.azure.com" TargetMode="External"/><Relationship Id="rId45" Type="http://schemas.openxmlformats.org/officeDocument/2006/relationships/image" Target="media/image24.png"/><Relationship Id="rId53" Type="http://schemas.openxmlformats.org/officeDocument/2006/relationships/footer" Target="footer4.xml"/><Relationship Id="rId5" Type="http://schemas.openxmlformats.org/officeDocument/2006/relationships/numbering" Target="numbering.xml"/><Relationship Id="rId19" Type="http://schemas.openxmlformats.org/officeDocument/2006/relationships/hyperlink" Target="https://signup.microsoft.com/Signup?OfferId=bd569279-37f5-4f5c-99d0-425873bb9a4b&amp;dl=DYN365_ENTERPRISE_PLAN1&amp;Culture=en-us&amp;Country=us&amp;ali=1"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image" Target="media/image4.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glossaryDocument" Target="glossary/document.xml"/><Relationship Id="rId8" Type="http://schemas.openxmlformats.org/officeDocument/2006/relationships/webSettings" Target="webSettings.xml"/><Relationship Id="rId51" Type="http://schemas.openxmlformats.org/officeDocument/2006/relationships/header" Target="header4.xml"/><Relationship Id="rId3" Type="http://schemas.openxmlformats.org/officeDocument/2006/relationships/customXml" Target="../customXml/item3.xml"/><Relationship Id="rId12" Type="http://schemas.openxmlformats.org/officeDocument/2006/relationships/hyperlink" Target="http://www.microsoft.com/permission" TargetMode="External"/><Relationship Id="rId17" Type="http://schemas.openxmlformats.org/officeDocument/2006/relationships/header" Target="header3.xml"/><Relationship Id="rId25" Type="http://schemas.openxmlformats.org/officeDocument/2006/relationships/hyperlink" Target="http://portal.azure.com" TargetMode="External"/><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5.png"/><Relationship Id="rId20" Type="http://schemas.openxmlformats.org/officeDocument/2006/relationships/image" Target="media/image2.png"/><Relationship Id="rId41" Type="http://schemas.openxmlformats.org/officeDocument/2006/relationships/image" Target="media/image20.png"/><Relationship Id="rId54"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footer" Target="footer1.xml"/><Relationship Id="rId23" Type="http://schemas.openxmlformats.org/officeDocument/2006/relationships/image" Target="media/image5.png"/><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image" Target="media/image28.png"/><Relationship Id="rId57" Type="http://schemas.openxmlformats.org/officeDocument/2006/relationships/theme" Target="theme/theme1.xml"/><Relationship Id="rId10" Type="http://schemas.openxmlformats.org/officeDocument/2006/relationships/endnotes" Target="endnotes.xml"/><Relationship Id="rId31" Type="http://schemas.openxmlformats.org/officeDocument/2006/relationships/image" Target="media/image12.png"/><Relationship Id="rId44" Type="http://schemas.openxmlformats.org/officeDocument/2006/relationships/image" Target="media/image23.png"/><Relationship Id="rId52" Type="http://schemas.openxmlformats.org/officeDocument/2006/relationships/header" Target="header5.xml"/></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MS%20Storyboard\Template.dotm" TargetMode="External"/></Relationships>
</file>

<file path=word/glossary/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customXml" Target="../../customXml/item7.xml"/><Relationship Id="rId7" Type="http://schemas.openxmlformats.org/officeDocument/2006/relationships/webSettings" Target="webSettings.xml"/><Relationship Id="rId2" Type="http://schemas.openxmlformats.org/officeDocument/2006/relationships/customXml" Target="../../customXml/item6.xml"/><Relationship Id="rId1" Type="http://schemas.openxmlformats.org/officeDocument/2006/relationships/customXml" Target="../../customXml/item5.xml"/><Relationship Id="rId6" Type="http://schemas.openxmlformats.org/officeDocument/2006/relationships/settings" Target="settings.xml"/><Relationship Id="rId5" Type="http://schemas.openxmlformats.org/officeDocument/2006/relationships/styles" Target="styles.xml"/><Relationship Id="rId4" Type="http://schemas.openxmlformats.org/officeDocument/2006/relationships/customXml" Target="../../customXml/item8.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940D4BCD6C114A889F6CCE2E25073EFD"/>
        <w:category>
          <w:name w:val="General"/>
          <w:gallery w:val="placeholder"/>
        </w:category>
        <w:types>
          <w:type w:val="bbPlcHdr"/>
        </w:types>
        <w:behaviors>
          <w:behavior w:val="content"/>
        </w:behaviors>
        <w:guid w:val="{AE90C67E-9632-4122-8F23-544729D01594}"/>
      </w:docPartPr>
      <w:docPartBody>
        <w:p w:rsidR="009A1668" w:rsidRDefault="009A1668">
          <w:pPr>
            <w:pStyle w:val="940D4BCD6C114A889F6CCE2E25073EFD"/>
          </w:pPr>
          <w:r w:rsidRPr="00AA304F">
            <w:rPr>
              <w:rStyle w:val="PlaceholderText"/>
            </w:rPr>
            <w:t>[Title]</w:t>
          </w:r>
        </w:p>
      </w:docPartBody>
    </w:docPart>
    <w:docPart>
      <w:docPartPr>
        <w:name w:val="61E65F0E721041E1B5533A668BD864E7"/>
        <w:category>
          <w:name w:val="General"/>
          <w:gallery w:val="placeholder"/>
        </w:category>
        <w:types>
          <w:type w:val="bbPlcHdr"/>
        </w:types>
        <w:behaviors>
          <w:behavior w:val="content"/>
        </w:behaviors>
        <w:guid w:val="{52B40B38-EE69-405C-A91B-6EC44C470E81}"/>
      </w:docPartPr>
      <w:docPartBody>
        <w:p w:rsidR="009A1668" w:rsidRDefault="009A1668">
          <w:pPr>
            <w:pStyle w:val="61E65F0E721041E1B5533A668BD864E7"/>
          </w:pPr>
          <w:r w:rsidRPr="00AA304F">
            <w:rPr>
              <w:rStyle w:val="PlaceholderText"/>
            </w:rPr>
            <w:t>[Subject]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PMingLiU">
    <w:altName w:val="新細明體"/>
    <w:panose1 w:val="02020500000000000000"/>
    <w:charset w:val="88"/>
    <w:family w:val="roman"/>
    <w:pitch w:val="variable"/>
    <w:sig w:usb0="A00002FF" w:usb1="28CFFCFA" w:usb2="00000016" w:usb3="00000000" w:csb0="00100001"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Constantia">
    <w:panose1 w:val="02030602050306030303"/>
    <w:charset w:val="00"/>
    <w:family w:val="roman"/>
    <w:pitch w:val="variable"/>
    <w:sig w:usb0="A00002EF" w:usb1="4000204B" w:usb2="00000000" w:usb3="00000000" w:csb0="0000019F" w:csb1="00000000"/>
  </w:font>
  <w:font w:name="Consolas">
    <w:panose1 w:val="020B0609020204030204"/>
    <w:charset w:val="00"/>
    <w:family w:val="modern"/>
    <w:pitch w:val="fixed"/>
    <w:sig w:usb0="E10002FF" w:usb1="4000FCFF" w:usb2="00000009" w:usb3="00000000" w:csb0="0000019F" w:csb1="00000000"/>
  </w:font>
  <w:font w:name="Segoe Semibold">
    <w:altName w:val="Segoe UI Semibold"/>
    <w:charset w:val="00"/>
    <w:family w:val="swiss"/>
    <w:pitch w:val="variable"/>
    <w:sig w:usb0="00000001" w:usb1="4000205B" w:usb2="00000000" w:usb3="00000000" w:csb0="0000009F" w:csb1="00000000"/>
  </w:font>
  <w:font w:name="Segoe">
    <w:altName w:val="Times New Roman"/>
    <w:charset w:val="00"/>
    <w:family w:val="swiss"/>
    <w:pitch w:val="variable"/>
    <w:sig w:usb0="A00002AF" w:usb1="4000205B"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revisionView w:inkAnnotations="0"/>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9A1668"/>
    <w:rsid w:val="000D480D"/>
    <w:rsid w:val="00182FB0"/>
    <w:rsid w:val="0019692F"/>
    <w:rsid w:val="001D2335"/>
    <w:rsid w:val="00272D3E"/>
    <w:rsid w:val="002C1DCF"/>
    <w:rsid w:val="002C7FD1"/>
    <w:rsid w:val="002D47B6"/>
    <w:rsid w:val="003C3FA1"/>
    <w:rsid w:val="003D3404"/>
    <w:rsid w:val="00422007"/>
    <w:rsid w:val="0054464B"/>
    <w:rsid w:val="00581C3F"/>
    <w:rsid w:val="005B7805"/>
    <w:rsid w:val="006B4335"/>
    <w:rsid w:val="006F1066"/>
    <w:rsid w:val="007126F3"/>
    <w:rsid w:val="0080064C"/>
    <w:rsid w:val="008C1DBF"/>
    <w:rsid w:val="009208D2"/>
    <w:rsid w:val="0093280B"/>
    <w:rsid w:val="009A1668"/>
    <w:rsid w:val="009C522A"/>
    <w:rsid w:val="009D6771"/>
    <w:rsid w:val="00B171E8"/>
    <w:rsid w:val="00B74198"/>
    <w:rsid w:val="00BB5804"/>
    <w:rsid w:val="00C37F0D"/>
    <w:rsid w:val="00C56BAE"/>
    <w:rsid w:val="00C859DF"/>
    <w:rsid w:val="00CE2C26"/>
    <w:rsid w:val="00D3383A"/>
    <w:rsid w:val="00DA7A11"/>
    <w:rsid w:val="00DF0303"/>
    <w:rsid w:val="00E13A03"/>
    <w:rsid w:val="00E3218E"/>
    <w:rsid w:val="00E651DD"/>
    <w:rsid w:val="00F86E06"/>
  </w:rsids>
  <m:mathPr>
    <m:mathFont m:val="Cambria Math"/>
    <m:brkBin m:val="before"/>
    <m:brkBinSub m:val="--"/>
    <m:smallFrac m:val="0"/>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decimalSymbol w:val="."/>
  <w:listSeparator w:val=","/>
  <w14:docId w14:val="39E8F31C"/>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F0303"/>
    <w:rPr>
      <w:color w:val="808080"/>
    </w:rPr>
  </w:style>
  <w:style w:type="paragraph" w:customStyle="1" w:styleId="940D4BCD6C114A889F6CCE2E25073EFD">
    <w:name w:val="940D4BCD6C114A889F6CCE2E25073EFD"/>
    <w:rsid w:val="002C7FD1"/>
  </w:style>
  <w:style w:type="paragraph" w:customStyle="1" w:styleId="61E65F0E721041E1B5533A668BD864E7">
    <w:name w:val="61E65F0E721041E1B5533A668BD864E7"/>
    <w:rsid w:val="002C7FD1"/>
  </w:style>
  <w:style w:type="paragraph" w:customStyle="1" w:styleId="B34A5317CE034FE2BFD9D1DE8FC992EB">
    <w:name w:val="B34A5317CE034FE2BFD9D1DE8FC992EB"/>
    <w:rsid w:val="002C7FD1"/>
  </w:style>
  <w:style w:type="paragraph" w:customStyle="1" w:styleId="48386D9B097948AA83F05165A785EFFC">
    <w:name w:val="48386D9B097948AA83F05165A785EFFC"/>
    <w:rsid w:val="002C7FD1"/>
  </w:style>
  <w:style w:type="paragraph" w:customStyle="1" w:styleId="06272C0872C5451F81E431DEC0FA891F">
    <w:name w:val="06272C0872C5451F81E431DEC0FA891F"/>
    <w:rsid w:val="002C7FD1"/>
  </w:style>
  <w:style w:type="paragraph" w:customStyle="1" w:styleId="ACAED19A2096468C8BF4D0ABA61B22A2">
    <w:name w:val="ACAED19A2096468C8BF4D0ABA61B22A2"/>
    <w:rsid w:val="002C7FD1"/>
  </w:style>
  <w:style w:type="paragraph" w:customStyle="1" w:styleId="91E38FCCECF646EABB5621B4A263E0C1">
    <w:name w:val="91E38FCCECF646EABB5621B4A263E0C1"/>
    <w:rsid w:val="002C7FD1"/>
  </w:style>
  <w:style w:type="paragraph" w:customStyle="1" w:styleId="21F431DB04054128AD55E7EDFD40FB7D">
    <w:name w:val="21F431DB04054128AD55E7EDFD40FB7D"/>
    <w:rsid w:val="002C7FD1"/>
  </w:style>
  <w:style w:type="paragraph" w:customStyle="1" w:styleId="ED49384DE5A0467C907D3E25D8FA6EB8">
    <w:name w:val="ED49384DE5A0467C907D3E25D8FA6EB8"/>
    <w:rsid w:val="002C7FD1"/>
  </w:style>
  <w:style w:type="paragraph" w:customStyle="1" w:styleId="35691DCE4BB54B0F98FD324389668EF0">
    <w:name w:val="35691DCE4BB54B0F98FD324389668EF0"/>
    <w:rsid w:val="002C7FD1"/>
  </w:style>
  <w:style w:type="paragraph" w:customStyle="1" w:styleId="FD3FDB3310B440999C97924EF5643BB0">
    <w:name w:val="FD3FDB3310B440999C97924EF5643BB0"/>
    <w:rsid w:val="002C7FD1"/>
  </w:style>
  <w:style w:type="paragraph" w:customStyle="1" w:styleId="819DD55DA7594F38B1DE0B2E3956681E">
    <w:name w:val="819DD55DA7594F38B1DE0B2E3956681E"/>
    <w:rsid w:val="002C7FD1"/>
  </w:style>
  <w:style w:type="paragraph" w:customStyle="1" w:styleId="9DA88D6B7FEB4F72AB3FA178546158EA">
    <w:name w:val="9DA88D6B7FEB4F72AB3FA178546158EA"/>
    <w:rsid w:val="002C7FD1"/>
  </w:style>
  <w:style w:type="paragraph" w:customStyle="1" w:styleId="DE98353C2DEE4E86BC463467EB3B3947">
    <w:name w:val="DE98353C2DEE4E86BC463467EB3B3947"/>
    <w:rsid w:val="002C7FD1"/>
  </w:style>
  <w:style w:type="paragraph" w:customStyle="1" w:styleId="4B82FD7E7EAB4E3985C79CD535504010">
    <w:name w:val="4B82FD7E7EAB4E3985C79CD535504010"/>
    <w:rsid w:val="002C7FD1"/>
  </w:style>
  <w:style w:type="paragraph" w:customStyle="1" w:styleId="69E4584B569948DBBDA9B0015BCD9D6F">
    <w:name w:val="69E4584B569948DBBDA9B0015BCD9D6F"/>
    <w:rsid w:val="002C7FD1"/>
  </w:style>
  <w:style w:type="paragraph" w:customStyle="1" w:styleId="003CAB31A1EA4BDF99C92E215C2EA1C7">
    <w:name w:val="003CAB31A1EA4BDF99C92E215C2EA1C7"/>
    <w:rsid w:val="002C7FD1"/>
  </w:style>
  <w:style w:type="paragraph" w:customStyle="1" w:styleId="97C7D583F2774B66A137901FFB48AEE4">
    <w:name w:val="97C7D583F2774B66A137901FFB48AEE4"/>
    <w:rsid w:val="002C7FD1"/>
  </w:style>
  <w:style w:type="paragraph" w:customStyle="1" w:styleId="0D85ECDBF4CE4B42A544A2A048375352">
    <w:name w:val="0D85ECDBF4CE4B42A544A2A048375352"/>
    <w:rsid w:val="002C7FD1"/>
  </w:style>
  <w:style w:type="paragraph" w:customStyle="1" w:styleId="D9BB772B6F454D24AB687198181D6614">
    <w:name w:val="D9BB772B6F454D24AB687198181D6614"/>
    <w:rsid w:val="002C7FD1"/>
  </w:style>
  <w:style w:type="paragraph" w:customStyle="1" w:styleId="10F2491549B44BB482F923C4C8C70E48">
    <w:name w:val="10F2491549B44BB482F923C4C8C70E48"/>
    <w:rsid w:val="002C7FD1"/>
  </w:style>
  <w:style w:type="paragraph" w:customStyle="1" w:styleId="2886F297EBC24A39A7903AB0F8AA14EE">
    <w:name w:val="2886F297EBC24A39A7903AB0F8AA14EE"/>
    <w:rsid w:val="002C7FD1"/>
  </w:style>
  <w:style w:type="paragraph" w:customStyle="1" w:styleId="12913DF141F5481D8B43AF30E23EAFB0">
    <w:name w:val="12913DF141F5481D8B43AF30E23EAFB0"/>
    <w:rsid w:val="002C7FD1"/>
  </w:style>
  <w:style w:type="paragraph" w:customStyle="1" w:styleId="423D064E70B64DC0A7B22CC9A0484C8A">
    <w:name w:val="423D064E70B64DC0A7B22CC9A0484C8A"/>
    <w:rsid w:val="002C7FD1"/>
  </w:style>
  <w:style w:type="paragraph" w:customStyle="1" w:styleId="75BB9A0F98DA473992E1B8F06E9AEF30">
    <w:name w:val="75BB9A0F98DA473992E1B8F06E9AEF30"/>
    <w:rsid w:val="002C7FD1"/>
  </w:style>
  <w:style w:type="paragraph" w:customStyle="1" w:styleId="FF4F4CACD08945A09B4D87F54123F71E">
    <w:name w:val="FF4F4CACD08945A09B4D87F54123F71E"/>
    <w:rsid w:val="002C7FD1"/>
  </w:style>
  <w:style w:type="paragraph" w:customStyle="1" w:styleId="6B0050419E7E4587AB507DD1D2D1A67A">
    <w:name w:val="6B0050419E7E4587AB507DD1D2D1A67A"/>
    <w:rsid w:val="002C7FD1"/>
  </w:style>
  <w:style w:type="paragraph" w:customStyle="1" w:styleId="C88CC3A2F0574B49BF57FEE66603E1C2">
    <w:name w:val="C88CC3A2F0574B49BF57FEE66603E1C2"/>
    <w:rsid w:val="002C7FD1"/>
  </w:style>
  <w:style w:type="paragraph" w:customStyle="1" w:styleId="894C39ECD87A4907BD124579DB9B012B">
    <w:name w:val="894C39ECD87A4907BD124579DB9B012B"/>
    <w:rsid w:val="002C7FD1"/>
  </w:style>
  <w:style w:type="paragraph" w:customStyle="1" w:styleId="37CBFA6FE68B4D7F81C0D0373BA2D516">
    <w:name w:val="37CBFA6FE68B4D7F81C0D0373BA2D516"/>
    <w:rsid w:val="002C7FD1"/>
  </w:style>
  <w:style w:type="paragraph" w:customStyle="1" w:styleId="B5AAD51D453B46AEA4BB0A80EFE3E328">
    <w:name w:val="B5AAD51D453B46AEA4BB0A80EFE3E328"/>
    <w:rsid w:val="002C7FD1"/>
  </w:style>
  <w:style w:type="paragraph" w:customStyle="1" w:styleId="D0795A9366A2495A835550CB015F5A2D">
    <w:name w:val="D0795A9366A2495A835550CB015F5A2D"/>
    <w:rsid w:val="002C7FD1"/>
  </w:style>
  <w:style w:type="paragraph" w:customStyle="1" w:styleId="FC0E088E641B428BB5ED33CC1D6CDD93">
    <w:name w:val="FC0E088E641B428BB5ED33CC1D6CDD93"/>
    <w:rsid w:val="002C7FD1"/>
  </w:style>
  <w:style w:type="paragraph" w:customStyle="1" w:styleId="C0454E80F6504FBB8803D3F26E39D96F">
    <w:name w:val="C0454E80F6504FBB8803D3F26E39D96F"/>
    <w:rsid w:val="002C7FD1"/>
  </w:style>
  <w:style w:type="paragraph" w:customStyle="1" w:styleId="4B756F66E68A442EA8A8196ADB9BCFDB">
    <w:name w:val="4B756F66E68A442EA8A8196ADB9BCFDB"/>
    <w:rsid w:val="002C7FD1"/>
  </w:style>
  <w:style w:type="paragraph" w:customStyle="1" w:styleId="39ADF045EED449C3A1221D95D4622A40">
    <w:name w:val="39ADF045EED449C3A1221D95D4622A40"/>
    <w:rsid w:val="002C7FD1"/>
  </w:style>
  <w:style w:type="paragraph" w:customStyle="1" w:styleId="F33B1DD03A304012A4BE87CA9C7DB7BE">
    <w:name w:val="F33B1DD03A304012A4BE87CA9C7DB7BE"/>
    <w:rsid w:val="002C7FD1"/>
  </w:style>
  <w:style w:type="paragraph" w:customStyle="1" w:styleId="09077E9C52E948038A65E10F25B6EF4C">
    <w:name w:val="09077E9C52E948038A65E10F25B6EF4C"/>
    <w:rsid w:val="002C7FD1"/>
  </w:style>
  <w:style w:type="paragraph" w:customStyle="1" w:styleId="A2902E4FD1FE49B0BED53089044A7FD2">
    <w:name w:val="A2902E4FD1FE49B0BED53089044A7FD2"/>
    <w:rsid w:val="002C7FD1"/>
  </w:style>
  <w:style w:type="paragraph" w:customStyle="1" w:styleId="6B8F76C959E846E6A457F81EE9CAF04D">
    <w:name w:val="6B8F76C959E846E6A457F81EE9CAF04D"/>
    <w:rsid w:val="002C7FD1"/>
  </w:style>
  <w:style w:type="paragraph" w:customStyle="1" w:styleId="7BFB2548D0E1407788686FE1EF162D7B">
    <w:name w:val="7BFB2548D0E1407788686FE1EF162D7B"/>
    <w:rsid w:val="002C7FD1"/>
  </w:style>
  <w:style w:type="paragraph" w:customStyle="1" w:styleId="3072BCD0F6E34C5F99CC6978BC84B66A">
    <w:name w:val="3072BCD0F6E34C5F99CC6978BC84B66A"/>
    <w:rsid w:val="002C7FD1"/>
  </w:style>
  <w:style w:type="paragraph" w:customStyle="1" w:styleId="EFAD7617B0874EB4B2205755478B2189">
    <w:name w:val="EFAD7617B0874EB4B2205755478B2189"/>
    <w:rsid w:val="002C7FD1"/>
  </w:style>
  <w:style w:type="paragraph" w:customStyle="1" w:styleId="68086808EEB64ED1AF69CE4707441FD0">
    <w:name w:val="68086808EEB64ED1AF69CE4707441FD0"/>
    <w:rsid w:val="002C7FD1"/>
  </w:style>
  <w:style w:type="paragraph" w:customStyle="1" w:styleId="48B54EB072DF4825B0B9F118FF87C33B">
    <w:name w:val="48B54EB072DF4825B0B9F118FF87C33B"/>
    <w:rsid w:val="002C7FD1"/>
  </w:style>
  <w:style w:type="paragraph" w:customStyle="1" w:styleId="88B81801671F41D0A59EED745774800E">
    <w:name w:val="88B81801671F41D0A59EED745774800E"/>
    <w:rsid w:val="002C7FD1"/>
  </w:style>
  <w:style w:type="paragraph" w:customStyle="1" w:styleId="2F11F5B489284CAD8ACD7FCFC2140C5E">
    <w:name w:val="2F11F5B489284CAD8ACD7FCFC2140C5E"/>
    <w:rsid w:val="002C7FD1"/>
  </w:style>
  <w:style w:type="paragraph" w:customStyle="1" w:styleId="671F6DEA740344D6A43ABE22052F2F2D">
    <w:name w:val="671F6DEA740344D6A43ABE22052F2F2D"/>
    <w:rsid w:val="009A1668"/>
  </w:style>
  <w:style w:type="paragraph" w:customStyle="1" w:styleId="A446384DB1774E768A288032B5B99152">
    <w:name w:val="A446384DB1774E768A288032B5B99152"/>
    <w:rsid w:val="009A1668"/>
  </w:style>
  <w:style w:type="paragraph" w:customStyle="1" w:styleId="5DCC984492F74C2EAB700822B35D980C">
    <w:name w:val="5DCC984492F74C2EAB700822B35D980C"/>
    <w:rsid w:val="009A1668"/>
  </w:style>
  <w:style w:type="paragraph" w:customStyle="1" w:styleId="2A3B2D5FC0764D4EA702D46AC2379876">
    <w:name w:val="2A3B2D5FC0764D4EA702D46AC2379876"/>
    <w:rsid w:val="009A1668"/>
  </w:style>
  <w:style w:type="paragraph" w:customStyle="1" w:styleId="70D04935B68544AE863E1A142B529B4C">
    <w:name w:val="70D04935B68544AE863E1A142B529B4C"/>
    <w:rsid w:val="009A1668"/>
  </w:style>
  <w:style w:type="paragraph" w:customStyle="1" w:styleId="27CD40901D8F40598C9D56051C725589">
    <w:name w:val="27CD40901D8F40598C9D56051C725589"/>
    <w:rsid w:val="009A1668"/>
  </w:style>
  <w:style w:type="paragraph" w:customStyle="1" w:styleId="9D49CE269EB340D180A4C7C0DD1B29B0">
    <w:name w:val="9D49CE269EB340D180A4C7C0DD1B29B0"/>
    <w:rsid w:val="009A1668"/>
  </w:style>
  <w:style w:type="paragraph" w:customStyle="1" w:styleId="52752AF3EFD048AAB075E21CDA1A9ED7">
    <w:name w:val="52752AF3EFD048AAB075E21CDA1A9ED7"/>
    <w:rsid w:val="009A1668"/>
  </w:style>
  <w:style w:type="paragraph" w:customStyle="1" w:styleId="672E24A1090B496A811D1857ACC02DEE">
    <w:name w:val="672E24A1090B496A811D1857ACC02DEE"/>
    <w:rsid w:val="002C7FD1"/>
  </w:style>
  <w:style w:type="paragraph" w:customStyle="1" w:styleId="4B228F388B9D4E91955E782068F51773">
    <w:name w:val="4B228F388B9D4E91955E782068F51773"/>
    <w:rsid w:val="002C7FD1"/>
  </w:style>
  <w:style w:type="paragraph" w:customStyle="1" w:styleId="1708FD45C99143808CF49DF3A18B96E4">
    <w:name w:val="1708FD45C99143808CF49DF3A18B96E4"/>
    <w:rsid w:val="002C7FD1"/>
  </w:style>
  <w:style w:type="paragraph" w:customStyle="1" w:styleId="BD0C2EE5F5AF4E638A75DFA0BCC0F4D5">
    <w:name w:val="BD0C2EE5F5AF4E638A75DFA0BCC0F4D5"/>
    <w:rsid w:val="00581C3F"/>
  </w:style>
  <w:style w:type="paragraph" w:customStyle="1" w:styleId="7BBAE9C406A14DFDB268F6578561CCFD">
    <w:name w:val="7BBAE9C406A14DFDB268F6578561CCFD"/>
    <w:rsid w:val="00581C3F"/>
  </w:style>
  <w:style w:type="paragraph" w:customStyle="1" w:styleId="6E9EAF80426C4C4F87EF4FFD246C0B6F">
    <w:name w:val="6E9EAF80426C4C4F87EF4FFD246C0B6F"/>
    <w:rsid w:val="00581C3F"/>
  </w:style>
  <w:style w:type="paragraph" w:customStyle="1" w:styleId="73A2ADFE599C4AEDB0E83DA786F4DCB1">
    <w:name w:val="73A2ADFE599C4AEDB0E83DA786F4DCB1"/>
    <w:rsid w:val="00581C3F"/>
  </w:style>
  <w:style w:type="paragraph" w:customStyle="1" w:styleId="491F1BF8FDE64BB1BF8E0747AEA428FE">
    <w:name w:val="491F1BF8FDE64BB1BF8E0747AEA428FE"/>
    <w:rsid w:val="00581C3F"/>
  </w:style>
  <w:style w:type="paragraph" w:customStyle="1" w:styleId="B0D5A3CEB6024FC3B54FC36EAB694CFB">
    <w:name w:val="B0D5A3CEB6024FC3B54FC36EAB694CFB"/>
    <w:rsid w:val="00581C3F"/>
  </w:style>
  <w:style w:type="paragraph" w:customStyle="1" w:styleId="4E3EB1E7CAE549D4BD41F9761123170C">
    <w:name w:val="4E3EB1E7CAE549D4BD41F9761123170C"/>
    <w:rsid w:val="00581C3F"/>
  </w:style>
  <w:style w:type="paragraph" w:customStyle="1" w:styleId="ED781C26F187488184BAA718BB63EF03">
    <w:name w:val="ED781C26F187488184BAA718BB63EF03"/>
    <w:rsid w:val="00581C3F"/>
  </w:style>
  <w:style w:type="paragraph" w:customStyle="1" w:styleId="29932D6B0E2B4A58920C52A006B00F29">
    <w:name w:val="29932D6B0E2B4A58920C52A006B00F29"/>
    <w:rsid w:val="00581C3F"/>
  </w:style>
  <w:style w:type="paragraph" w:customStyle="1" w:styleId="5EAED2E27D4647209EEBAD93D7C3CD27">
    <w:name w:val="5EAED2E27D4647209EEBAD93D7C3CD27"/>
    <w:rsid w:val="00DF0303"/>
  </w:style>
  <w:style w:type="paragraph" w:customStyle="1" w:styleId="C728AF986AAA41B6A5E6F8A7E7655714">
    <w:name w:val="C728AF986AAA41B6A5E6F8A7E7655714"/>
    <w:rsid w:val="00DF030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theme/theme1.xml><?xml version="1.0" encoding="utf-8"?>
<a:theme xmlns:a="http://schemas.openxmlformats.org/drawingml/2006/main" name="Office Theme">
  <a:themeElements>
    <a:clrScheme name="Learning and Readiness">
      <a:dk1>
        <a:srgbClr val="737373"/>
      </a:dk1>
      <a:lt1>
        <a:srgbClr val="FFFFFF"/>
      </a:lt1>
      <a:dk2>
        <a:srgbClr val="000000"/>
      </a:dk2>
      <a:lt2>
        <a:srgbClr val="D7D7D7"/>
      </a:lt2>
      <a:accent1>
        <a:srgbClr val="00B294"/>
      </a:accent1>
      <a:accent2>
        <a:srgbClr val="BAD80A"/>
      </a:accent2>
      <a:accent3>
        <a:srgbClr val="D83B01"/>
      </a:accent3>
      <a:accent4>
        <a:srgbClr val="004B50"/>
      </a:accent4>
      <a:accent5>
        <a:srgbClr val="737373"/>
      </a:accent5>
      <a:accent6>
        <a:srgbClr val="000000"/>
      </a:accent6>
      <a:hlink>
        <a:srgbClr val="004B50"/>
      </a:hlink>
      <a:folHlink>
        <a:srgbClr val="00B294"/>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62E231EC63E7D40BB44FD43D781A68B" ma:contentTypeVersion="7" ma:contentTypeDescription="Create a new document." ma:contentTypeScope="" ma:versionID="8137c5961f020ca3af81943fd06516d4">
  <xsd:schema xmlns:xsd="http://www.w3.org/2001/XMLSchema" xmlns:xs="http://www.w3.org/2001/XMLSchema" xmlns:p="http://schemas.microsoft.com/office/2006/metadata/properties" xmlns:ns2="35f977cd-90d5-414d-b2b3-0b678ecc1f2b" xmlns:ns3="4741b191-3a57-4dd2-9fb1-1bd29abd92af" targetNamespace="http://schemas.microsoft.com/office/2006/metadata/properties" ma:root="true" ma:fieldsID="b486a7276852b7e769b07feadacca12f" ns2:_="" ns3:_="">
    <xsd:import namespace="35f977cd-90d5-414d-b2b3-0b678ecc1f2b"/>
    <xsd:import namespace="4741b191-3a57-4dd2-9fb1-1bd29abd92af"/>
    <xsd:element name="properties">
      <xsd:complexType>
        <xsd:sequence>
          <xsd:element name="documentManagement">
            <xsd:complexType>
              <xsd:all>
                <xsd:element ref="ns2:MediaServiceMetadata" minOccurs="0"/>
                <xsd:element ref="ns2:MediaServiceFastMetadata" minOccurs="0"/>
                <xsd:element ref="ns2:MediaServiceDateTaken" minOccurs="0"/>
                <xsd:element ref="ns3:SharedWithUsers" minOccurs="0"/>
                <xsd:element ref="ns3:SharedWithDetails" minOccurs="0"/>
                <xsd:element ref="ns3:LastSharedByUser" minOccurs="0"/>
                <xsd:element ref="ns3:LastSharedByTi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5f977cd-90d5-414d-b2b3-0b678ecc1f2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741b191-3a57-4dd2-9fb1-1bd29abd92af"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element name="LastSharedByUser" ma:index="13" nillable="true" ma:displayName="Last Shared By User" ma:hidden="true" ma:internalName="LastSharedByUser" ma:readOnly="true">
      <xsd:simpleType>
        <xsd:restriction base="dms:Note"/>
      </xsd:simpleType>
    </xsd:element>
    <xsd:element name="LastSharedByTime" ma:index="14" nillable="true" ma:displayName="Last Shared By Time" ma:hidden="true" ma:internalName="LastSharedByTime" ma:readOnly="true">
      <xsd:simpleType>
        <xsd:restriction base="dms:DateTim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documentManagement/>
</p:properties>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ct:contentTypeSchema xmlns:ct="http://schemas.microsoft.com/office/2006/metadata/contentType" xmlns:ma="http://schemas.microsoft.com/office/2006/metadata/properties/metaAttributes" ct:_="" ma:_="" ma:contentTypeName="Document" ma:contentTypeID="0x010100762E231EC63E7D40BB44FD43D781A68B" ma:contentTypeVersion="3" ma:contentTypeDescription="Create a new document." ma:contentTypeScope="" ma:versionID="cd4489dc82b9ff4d8e00ea82c04dce74">
  <xsd:schema xmlns:xsd="http://www.w3.org/2001/XMLSchema" xmlns:xs="http://www.w3.org/2001/XMLSchema" xmlns:p="http://schemas.microsoft.com/office/2006/metadata/properties" xmlns:ns2="35f977cd-90d5-414d-b2b3-0b678ecc1f2b" targetNamespace="http://schemas.microsoft.com/office/2006/metadata/properties" ma:root="true" ma:fieldsID="022925e6b379c6657340da4e7c9cbe82" ns2:_="">
    <xsd:import namespace="35f977cd-90d5-414d-b2b3-0b678ecc1f2b"/>
    <xsd:element name="properties">
      <xsd:complexType>
        <xsd:sequence>
          <xsd:element name="documentManagement">
            <xsd:complexType>
              <xsd:all>
                <xsd:element ref="ns2:MediaServiceMetadata" minOccurs="0"/>
                <xsd:element ref="ns2:MediaServiceFastMetadata"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5f977cd-90d5-414d-b2b3-0b678ecc1f2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6.xml><?xml version="1.0" encoding="utf-8"?>
<p:properties xmlns:p="http://schemas.microsoft.com/office/2006/metadata/properties" xmlns:xsi="http://www.w3.org/2001/XMLSchema-instance">
  <documentManagement/>
</p:properties>
</file>

<file path=customXml/item7.xml><?xml version="1.0" encoding="utf-8"?>
<b:Sources xmlns:b="http://schemas.openxmlformats.org/officeDocument/2006/bibliography" xmlns="http://schemas.openxmlformats.org/officeDocument/2006/bibliography" SelectedStyle="\APA.XSL" StyleName="APA"/>
</file>

<file path=customXml/item8.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258BE8C1-A59D-46D8-BEBA-804B888A53FB}"/>
</file>

<file path=customXml/itemProps2.xml><?xml version="1.0" encoding="utf-8"?>
<ds:datastoreItem xmlns:ds="http://schemas.openxmlformats.org/officeDocument/2006/customXml" ds:itemID="{A9C9C739-A7B2-4E64-A479-25710191DC44}">
  <ds:schemaRefs>
    <ds:schemaRef ds:uri="http://schemas.microsoft.com/office/2006/metadata/properties"/>
  </ds:schemaRefs>
</ds:datastoreItem>
</file>

<file path=customXml/itemProps3.xml><?xml version="1.0" encoding="utf-8"?>
<ds:datastoreItem xmlns:ds="http://schemas.openxmlformats.org/officeDocument/2006/customXml" ds:itemID="{C08E6AE0-FF6E-40B0-9523-F06281D5F029}">
  <ds:schemaRefs>
    <ds:schemaRef ds:uri="http://schemas.openxmlformats.org/officeDocument/2006/bibliography"/>
  </ds:schemaRefs>
</ds:datastoreItem>
</file>

<file path=customXml/itemProps4.xml><?xml version="1.0" encoding="utf-8"?>
<ds:datastoreItem xmlns:ds="http://schemas.openxmlformats.org/officeDocument/2006/customXml" ds:itemID="{9B209FFB-AEE2-49BD-84B0-FE450A0FF15F}">
  <ds:schemaRefs>
    <ds:schemaRef ds:uri="http://schemas.microsoft.com/sharepoint/v3/contenttype/forms"/>
  </ds:schemaRefs>
</ds:datastoreItem>
</file>

<file path=customXml/itemProps5.xml><?xml version="1.0" encoding="utf-8"?>
<ds:datastoreItem xmlns:ds="http://schemas.openxmlformats.org/officeDocument/2006/customXml" ds:itemID="{245DA928-4548-4BBE-B529-72FA8B39C03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5f977cd-90d5-414d-b2b3-0b678ecc1f2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6.xml><?xml version="1.0" encoding="utf-8"?>
<ds:datastoreItem xmlns:ds="http://schemas.openxmlformats.org/officeDocument/2006/customXml" ds:itemID="{A9C9C739-A7B2-4E64-A479-25710191DC44}">
  <ds:schemaRefs>
    <ds:schemaRef ds:uri="http://schemas.microsoft.com/office/2006/metadata/properties"/>
  </ds:schemaRefs>
</ds:datastoreItem>
</file>

<file path=customXml/itemProps7.xml><?xml version="1.0" encoding="utf-8"?>
<ds:datastoreItem xmlns:ds="http://schemas.openxmlformats.org/officeDocument/2006/customXml" ds:itemID="{C08E6AE0-FF6E-40B0-9523-F06281D5F029}">
  <ds:schemaRefs>
    <ds:schemaRef ds:uri="http://schemas.openxmlformats.org/officeDocument/2006/bibliography"/>
  </ds:schemaRefs>
</ds:datastoreItem>
</file>

<file path=customXml/itemProps8.xml><?xml version="1.0" encoding="utf-8"?>
<ds:datastoreItem xmlns:ds="http://schemas.openxmlformats.org/officeDocument/2006/customXml" ds:itemID="{9B209FFB-AEE2-49BD-84B0-FE450A0FF15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Template.dotm</Template>
  <TotalTime>6</TotalTime>
  <Pages>1</Pages>
  <Words>1805</Words>
  <Characters>10295</Characters>
  <Application>Microsoft Office Word</Application>
  <DocSecurity>4</DocSecurity>
  <Lines>85</Lines>
  <Paragraphs>24</Paragraphs>
  <ScaleCrop>false</ScaleCrop>
  <Company>Microsoft</Company>
  <LinksUpToDate>false</LinksUpToDate>
  <CharactersWithSpaces>12076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2: Writing a Logic App</dc:title>
  <dc:subject>Hands-on Lab</dc:subject>
  <dc:creator>Jürgen Grusa</dc:creator>
  <cp:keywords>SMSGR; training; Build ID: nnnnn; Course ID: nnnnn; Level: nnn;</cp:keywords>
  <cp:lastModifiedBy>Yusuf Anis</cp:lastModifiedBy>
  <cp:revision>303</cp:revision>
  <cp:lastPrinted>2009-07-08T18:06:00Z</cp:lastPrinted>
  <dcterms:created xsi:type="dcterms:W3CDTF">2018-03-26T09:43:00Z</dcterms:created>
  <dcterms:modified xsi:type="dcterms:W3CDTF">2018-03-26T09:52:00Z</dcterms:modified>
  <cp:category>© 2017 Microsoft Corporation. All rights reserved.</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&lt;abstract&gt;</vt:lpwstr>
  </property>
  <property fmtid="{D5CDD505-2E9C-101B-9397-08002B2CF9AE}" pid="3" name="Template Version">
    <vt:lpwstr>10.02</vt:lpwstr>
  </property>
  <property fmtid="{D5CDD505-2E9C-101B-9397-08002B2CF9AE}" pid="4" name="ContentTypeId">
    <vt:lpwstr>0x010100762E231EC63E7D40BB44FD43D781A68B</vt:lpwstr>
  </property>
  <property fmtid="{D5CDD505-2E9C-101B-9397-08002B2CF9AE}" pid="5" name="TaxKeyword">
    <vt:lpwstr>6;#training|11111111-1111-1111-1111-111111111111;#4;#SMSGR|9f983b8f-fbb1-407f-8e52-ecdf846c37de;#14;#Level: nnn|f33d4485-b013-4a5c-ac3c-a4c2033eaa1a;#13;#Build ID: nnnnn|1766e29d-b91d-4cbf-84d8-ee94f38b4ff9;#12;#Course ID: nnnnn|27b5cad5-7897-493d-9cb6-99</vt:lpwstr>
  </property>
  <property fmtid="{D5CDD505-2E9C-101B-9397-08002B2CF9AE}" pid="6" name="TaxKeywordTaxHTField">
    <vt:lpwstr>SMSGR9f983b8f-fbb1-407f-8e52-ecdf846c37deLevel: nnnf33d4485-b013-4a5c-ac3c-a4c2033eaa1aBuild ID: nnnnn1766e29d-b91d-4cbf-84d8-ee94f38b4ff9Course ID: nnnnn27b5cad5-7897-493d-9cb6-99d64b7963a9Training11111111-1111-1111-1111-111111111111</vt:lpwstr>
  </property>
  <property fmtid="{D5CDD505-2E9C-101B-9397-08002B2CF9AE}" pid="7" name="TaxCatchAll">
    <vt:lpwstr>14131276542</vt:lpwstr>
  </property>
  <property fmtid="{D5CDD505-2E9C-101B-9397-08002B2CF9AE}" pid="8" name="MSIP_Label_f42aa342-8706-4288-bd11-ebb85995028c_Enabled">
    <vt:lpwstr>True</vt:lpwstr>
  </property>
  <property fmtid="{D5CDD505-2E9C-101B-9397-08002B2CF9AE}" pid="9" name="MSIP_Label_f42aa342-8706-4288-bd11-ebb85995028c_SiteId">
    <vt:lpwstr>72f988bf-86f1-41af-91ab-2d7cd011db47</vt:lpwstr>
  </property>
  <property fmtid="{D5CDD505-2E9C-101B-9397-08002B2CF9AE}" pid="10" name="MSIP_Label_f42aa342-8706-4288-bd11-ebb85995028c_Owner">
    <vt:lpwstr>criter@microsoft.com</vt:lpwstr>
  </property>
  <property fmtid="{D5CDD505-2E9C-101B-9397-08002B2CF9AE}" pid="11" name="MSIP_Label_f42aa342-8706-4288-bd11-ebb85995028c_SetDate">
    <vt:lpwstr>2017-12-22T17:09:56.8879537Z</vt:lpwstr>
  </property>
  <property fmtid="{D5CDD505-2E9C-101B-9397-08002B2CF9AE}" pid="12" name="MSIP_Label_f42aa342-8706-4288-bd11-ebb85995028c_Name">
    <vt:lpwstr>General</vt:lpwstr>
  </property>
  <property fmtid="{D5CDD505-2E9C-101B-9397-08002B2CF9AE}" pid="13" name="MSIP_Label_f42aa342-8706-4288-bd11-ebb85995028c_Application">
    <vt:lpwstr>Microsoft Azure Information Protection</vt:lpwstr>
  </property>
  <property fmtid="{D5CDD505-2E9C-101B-9397-08002B2CF9AE}" pid="14" name="MSIP_Label_f42aa342-8706-4288-bd11-ebb85995028c_Extended_MSFT_Method">
    <vt:lpwstr>Automatic</vt:lpwstr>
  </property>
  <property fmtid="{D5CDD505-2E9C-101B-9397-08002B2CF9AE}" pid="15" name="Sensitivity">
    <vt:lpwstr>General</vt:lpwstr>
  </property>
  <property fmtid="{D5CDD505-2E9C-101B-9397-08002B2CF9AE}" pid="16" name="Order">
    <vt:r8>500</vt:r8>
  </property>
  <property fmtid="{D5CDD505-2E9C-101B-9397-08002B2CF9AE}" pid="17" name="xd_Signature">
    <vt:bool>false</vt:bool>
  </property>
  <property fmtid="{D5CDD505-2E9C-101B-9397-08002B2CF9AE}" pid="18" name="xd_ProgID">
    <vt:lpwstr/>
  </property>
  <property fmtid="{D5CDD505-2E9C-101B-9397-08002B2CF9AE}" pid="19" name="ComplianceAssetId">
    <vt:lpwstr/>
  </property>
  <property fmtid="{D5CDD505-2E9C-101B-9397-08002B2CF9AE}" pid="20" name="TemplateUrl">
    <vt:lpwstr/>
  </property>
</Properties>
</file>